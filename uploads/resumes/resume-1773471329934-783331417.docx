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Style w:val="TableGrid"/>
        <w:tblDescription w:val="Layout table for name, contact info, and objective"/>
        <w:tblW w:w="5000" w:type="pct"/>
        <w:tblCellMar>
          <w:left w:w="0" w:type="dxa"/>
          <w:bottom w:w="115" w:type="dxa"/>
          <w:right w:w="0" w:type="dxa"/>
        </w:tblCellMar>
        <w:tblLook w:val="04A0"/>
      </w:tblPr>
      <w:tblGrid>
        <w:gridCol w:w="9360"/>
      </w:tblGrid>
      <w:tr w14:paraId="33EBF6D9" w14:textId="77777777" w:rsidTr="00063731">
        <w:tblPrEx>
          <w:tblW w:w="5000" w:type="pct"/>
          <w:tblCellMar>
            <w:left w:w="0" w:type="dxa"/>
            <w:bottom w:w="115" w:type="dxa"/>
            <w:right w:w="0" w:type="dxa"/>
          </w:tblCellMar>
          <w:tblLook w:val="04A0"/>
        </w:tblPrEx>
        <w:trPr>
          <w:trHeight w:hRule="exact" w:val="1804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E34F98" w:rsidRPr="00CF1A49" w:rsidP="00E34F98" w14:paraId="39471DEE" w14:textId="77777777">
            <w:pPr>
              <w:pStyle w:val="Title"/>
            </w:pPr>
            <w:r>
              <w:t>SHALU</w:t>
            </w:r>
            <w:r w:rsidRPr="00CF1A49">
              <w:t xml:space="preserve"> </w:t>
            </w:r>
            <w:r w:rsidRPr="00DF307B">
              <w:rPr>
                <w:b/>
                <w:iCs/>
              </w:rPr>
              <w:t>JHA</w:t>
            </w:r>
          </w:p>
          <w:p w:rsidR="00AD4414" w:rsidP="00F7519E" w14:paraId="27C713FD" w14:textId="22615A9B">
            <w:pPr>
              <w:pStyle w:val="ContactInfo"/>
              <w:contextualSpacing w:val="0"/>
              <w:jc w:val="left"/>
            </w:pPr>
            <w:r>
              <w:t xml:space="preserve">                                </w:t>
            </w:r>
            <w:sdt>
              <w:sdtPr>
                <w:alias w:val="Enter email:"/>
                <w:tag w:val="Enter email:"/>
                <w:id w:val="1154873695"/>
                <w:placeholder>
                  <w:docPart w:val="4769F9DB2BD944E88ABD8E2153613E5F"/>
                </w:placeholder>
                <w:showingPlcHdr/>
                <w:richText/>
                <w:temporary/>
                <w15:appearance w15:val="hidden"/>
              </w:sdtPr>
              <w:sdtContent>
                <w:r w:rsidRPr="00AD4414">
                  <w:rPr>
                    <w:b/>
                    <w:color w:val="1D824C" w:themeColor="accent1"/>
                  </w:rPr>
                  <w:t>Email</w:t>
                </w:r>
              </w:sdtContent>
            </w:sdt>
            <w:r>
              <w:t xml:space="preserve">: </w:t>
            </w:r>
            <w:r w:rsidRPr="005F5DF7">
              <w:rPr>
                <w:b/>
              </w:rPr>
              <w:t>shalujha5493@gmail.com</w:t>
            </w:r>
            <w:r w:rsidR="00F7519E">
              <w:t xml:space="preserve">                                </w:t>
            </w:r>
          </w:p>
          <w:p w:rsidR="00E34F98" w:rsidP="00AD4414" w14:paraId="4847BA68" w14:textId="40135BD4">
            <w:pPr>
              <w:pStyle w:val="ContactInfo"/>
              <w:contextualSpacing w:val="0"/>
              <w:jc w:val="left"/>
            </w:pPr>
            <w:r>
              <w:rPr>
                <w:b/>
                <w:color w:val="1D824C" w:themeColor="accent1"/>
              </w:rPr>
              <w:t xml:space="preserve"> </w:t>
            </w:r>
            <w:r>
              <w:rPr>
                <w:color w:val="1D824C" w:themeColor="accent1"/>
              </w:rPr>
              <w:t xml:space="preserve">                               </w:t>
            </w:r>
            <w:r w:rsidRPr="005F5DF7">
              <w:rPr>
                <w:b/>
                <w:color w:val="1D824C" w:themeColor="accent1"/>
              </w:rPr>
              <w:t>Mobile:</w:t>
            </w:r>
            <w:r>
              <w:t xml:space="preserve"> +91-6392755423</w:t>
            </w:r>
          </w:p>
          <w:p w:rsidR="000640A5" w:rsidRPr="00CF1A49" w:rsidP="00E34F98" w14:paraId="27E91589" w14:textId="32BA09FD">
            <w:pPr>
              <w:pStyle w:val="ContactInfoEmphasis"/>
              <w:contextualSpacing w:val="0"/>
              <w:jc w:val="left"/>
            </w:pPr>
            <w:r>
              <w:t xml:space="preserve">                                </w:t>
            </w:r>
            <w:sdt>
              <w:sdtPr>
                <w:alias w:val="Enter LinkedIn profile:"/>
                <w:tag w:val="Enter LinkedIn profile:"/>
                <w:id w:val="-1332902444"/>
                <w:placeholder>
                  <w:docPart w:val="C863BB02CB874C25B6F90FCCAC802546"/>
                </w:placeholder>
                <w:showingPlcHdr/>
                <w:richText/>
                <w:temporary/>
                <w15:appearance w15:val="hidden"/>
              </w:sdtPr>
              <w:sdtContent>
                <w:r w:rsidRPr="00CF1A49">
                  <w:t>LinkedIn Profile</w:t>
                </w:r>
              </w:sdtContent>
            </w:sdt>
            <w:r>
              <w:t xml:space="preserve">: </w:t>
            </w:r>
            <w:hyperlink r:id="rId4" w:history="1">
              <w:r w:rsidRPr="005F5DF7">
                <w:rPr>
                  <w:b w:val="0"/>
                  <w:color w:val="595959" w:themeColor="text1" w:themeTint="A6"/>
                </w:rPr>
                <w:t>https://www.linkedin.com/in/shalu-jha-ab612aa6</w:t>
              </w:r>
            </w:hyperlink>
          </w:p>
        </w:tc>
      </w:tr>
      <w:tr w14:paraId="23545689" w14:textId="77777777" w:rsidTr="00692703">
        <w:tblPrEx>
          <w:tblW w:w="5000" w:type="pct"/>
          <w:tblCellMar>
            <w:left w:w="0" w:type="dxa"/>
            <w:bottom w:w="115" w:type="dxa"/>
            <w:right w:w="0" w:type="dxa"/>
          </w:tblCellMar>
          <w:tblLook w:val="04A0"/>
        </w:tblPrEx>
        <w:tc>
          <w:tcPr>
            <w:tcW w:w="9360" w:type="dxa"/>
            <w:tcMar>
              <w:top w:w="432" w:type="dxa"/>
            </w:tcMar>
          </w:tcPr>
          <w:p w:rsidR="001755A8" w:rsidP="009F3BC5" w14:paraId="7E69A0A5" w14:textId="77777777">
            <w:pPr>
              <w:contextualSpacing w:val="0"/>
              <w:jc w:val="both"/>
              <w:rPr>
                <w:rFonts w:ascii="Segoe UI" w:hAnsi="Segoe UI" w:cs="Segoe UI"/>
                <w:color w:val="000000"/>
                <w:sz w:val="21"/>
                <w:szCs w:val="21"/>
                <w:lang w:val="en-GB"/>
              </w:rPr>
            </w:pPr>
            <w:r w:rsidRPr="003D2085">
              <w:rPr>
                <w:rFonts w:ascii="Segoe UI" w:hAnsi="Segoe UI" w:cs="Segoe UI"/>
                <w:color w:val="000000"/>
                <w:sz w:val="21"/>
                <w:szCs w:val="21"/>
                <w:lang w:val="en-GB"/>
              </w:rPr>
              <w:t>A self-motivated and analytical Software Solution Development Professional, with successful track record of analysis/proper elicitation of business requirements, Documenting the requirement in the form of Specifications for further Design/Development/Testing so as</w:t>
            </w:r>
            <w:r>
              <w:rPr>
                <w:rFonts w:ascii="Segoe UI" w:hAnsi="Segoe UI" w:cs="Segoe UI"/>
                <w:color w:val="000000"/>
                <w:sz w:val="21"/>
                <w:szCs w:val="21"/>
                <w:lang w:val="en-GB"/>
              </w:rPr>
              <w:t xml:space="preserve"> </w:t>
            </w:r>
            <w:r w:rsidRPr="003D2085">
              <w:rPr>
                <w:rFonts w:ascii="Segoe UI" w:hAnsi="Segoe UI" w:cs="Segoe UI"/>
                <w:color w:val="000000"/>
                <w:sz w:val="21"/>
                <w:szCs w:val="21"/>
                <w:lang w:val="en-GB"/>
              </w:rPr>
              <w:t>to comply with business needs and provide valuable effort/time estimate for individual tasks, keeping constant focus on the project scope and requirements.</w:t>
            </w:r>
          </w:p>
          <w:p w:rsidR="00063731" w:rsidP="00913946" w14:paraId="3544D486" w14:textId="77777777">
            <w:pPr>
              <w:contextualSpacing w:val="0"/>
              <w:rPr>
                <w:rFonts w:ascii="Segoe UI" w:hAnsi="Segoe UI" w:cs="Segoe UI"/>
                <w:color w:val="000000"/>
                <w:sz w:val="21"/>
                <w:szCs w:val="21"/>
                <w:lang w:val="en-GB"/>
              </w:rPr>
            </w:pPr>
          </w:p>
          <w:p w:rsidR="00063731" w:rsidP="00913946" w14:paraId="2C99F8D0" w14:textId="53DF69E0">
            <w:pPr>
              <w:contextualSpacing w:val="0"/>
              <w:rPr>
                <w:rFonts w:ascii="Segoe UI" w:hAnsi="Segoe UI" w:cs="Segoe UI"/>
                <w:color w:val="000000"/>
                <w:sz w:val="21"/>
                <w:szCs w:val="21"/>
                <w:lang w:val="en-GB"/>
              </w:rPr>
            </w:pPr>
            <w:r w:rsidRPr="00063731">
              <w:rPr>
                <w:rFonts w:asciiTheme="majorHAnsi" w:eastAsiaTheme="majorEastAsia" w:hAnsiTheme="majorHAnsi" w:cstheme="majorBidi"/>
                <w:b/>
                <w:caps/>
                <w:color w:val="262626" w:themeColor="text1" w:themeTint="D9"/>
                <w:sz w:val="28"/>
                <w:szCs w:val="32"/>
              </w:rPr>
              <w:t>Professional Experience:</w:t>
            </w:r>
          </w:p>
          <w:p w:rsidR="008136CA" w:rsidP="00913946" w14:paraId="3CED97A2" w14:textId="343AE21A">
            <w:pPr>
              <w:contextualSpacing w:val="0"/>
              <w:rPr>
                <w:rFonts w:ascii="Segoe UI" w:hAnsi="Segoe UI" w:cs="Segoe UI"/>
                <w:color w:val="000000"/>
                <w:sz w:val="21"/>
                <w:szCs w:val="21"/>
                <w:lang w:val="en-GB"/>
              </w:rPr>
            </w:pPr>
          </w:p>
          <w:p w:rsidR="008136CA" w:rsidP="008136CA" w14:paraId="43D6444E" w14:textId="7EA39A79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288"/>
              </w:tabs>
              <w:autoSpaceDE w:val="0"/>
              <w:autoSpaceDN w:val="0"/>
              <w:spacing w:before="55"/>
              <w:ind w:left="287"/>
              <w:contextualSpacing w:val="0"/>
              <w:rPr>
                <w:rFonts w:ascii="Arial" w:hAnsi="Arial"/>
                <w:sz w:val="24"/>
              </w:rPr>
            </w:pPr>
            <w:r>
              <w:t>Over 7 Years of overall IT experience in Application</w:t>
            </w:r>
            <w:r>
              <w:rPr>
                <w:spacing w:val="-15"/>
              </w:rPr>
              <w:t xml:space="preserve"> </w:t>
            </w:r>
            <w:r>
              <w:t>Development.</w:t>
            </w:r>
          </w:p>
          <w:p w:rsidR="008136CA" w:rsidP="008136CA" w14:paraId="0E073749" w14:textId="6467C87F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288"/>
              </w:tabs>
              <w:autoSpaceDE w:val="0"/>
              <w:autoSpaceDN w:val="0"/>
              <w:spacing w:before="23" w:line="259" w:lineRule="auto"/>
              <w:ind w:right="958" w:firstLine="0"/>
              <w:contextualSpacing w:val="0"/>
              <w:rPr>
                <w:rFonts w:ascii="Arial" w:hAnsi="Arial"/>
                <w:sz w:val="24"/>
              </w:rPr>
            </w:pPr>
            <w:r>
              <w:t xml:space="preserve">Working experience in </w:t>
            </w:r>
            <w:r>
              <w:rPr>
                <w:b/>
              </w:rPr>
              <w:t xml:space="preserve">Hadoop </w:t>
            </w:r>
            <w:r w:rsidR="005B7ABA">
              <w:t>ecosystem (Gen-2 and Gen-3</w:t>
            </w:r>
            <w:r>
              <w:t xml:space="preserve">) and its various components such as </w:t>
            </w:r>
            <w:r>
              <w:rPr>
                <w:b/>
              </w:rPr>
              <w:t>HDFS</w:t>
            </w:r>
            <w:r>
              <w:t>, Job Tracker, Task Tracker, Name Node, Data Node, Resource Manager (YARN), Application master Node</w:t>
            </w:r>
            <w:r>
              <w:rPr>
                <w:spacing w:val="-2"/>
              </w:rPr>
              <w:t xml:space="preserve"> </w:t>
            </w:r>
            <w:r>
              <w:t>manager.</w:t>
            </w:r>
          </w:p>
          <w:p w:rsidR="008136CA" w:rsidRPr="008136CA" w:rsidP="008136CA" w14:paraId="55B08944" w14:textId="6A45F7D0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288"/>
              </w:tabs>
              <w:autoSpaceDE w:val="0"/>
              <w:autoSpaceDN w:val="0"/>
              <w:spacing w:before="4" w:line="256" w:lineRule="auto"/>
              <w:ind w:right="1978" w:firstLine="0"/>
              <w:contextualSpacing w:val="0"/>
              <w:rPr>
                <w:rFonts w:ascii="Arial" w:hAnsi="Arial"/>
                <w:b/>
                <w:sz w:val="24"/>
              </w:rPr>
            </w:pPr>
            <w:r>
              <w:t xml:space="preserve">Experience with components such as, </w:t>
            </w:r>
            <w:r>
              <w:rPr>
                <w:b/>
              </w:rPr>
              <w:t>Spark</w:t>
            </w:r>
            <w:r>
              <w:t xml:space="preserve">, </w:t>
            </w:r>
            <w:r>
              <w:rPr>
                <w:b/>
              </w:rPr>
              <w:t>SQL</w:t>
            </w:r>
            <w:r>
              <w:t xml:space="preserve">, </w:t>
            </w:r>
            <w:r>
              <w:rPr>
                <w:b/>
              </w:rPr>
              <w:t>Hive</w:t>
            </w:r>
            <w:r>
              <w:t>,AWS,Scala</w:t>
            </w:r>
          </w:p>
          <w:p w:rsidR="008136CA" w:rsidP="008136CA" w14:paraId="708EC7D2" w14:textId="77777777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288"/>
              </w:tabs>
              <w:autoSpaceDE w:val="0"/>
              <w:autoSpaceDN w:val="0"/>
              <w:spacing w:before="25"/>
              <w:ind w:left="287"/>
              <w:contextualSpacing w:val="0"/>
              <w:rPr>
                <w:rFonts w:ascii="Arial" w:hAnsi="Arial"/>
                <w:sz w:val="24"/>
              </w:rPr>
            </w:pPr>
            <w:r>
              <w:t>Proficient in developing Hive scripts for various business</w:t>
            </w:r>
            <w:r>
              <w:rPr>
                <w:spacing w:val="-7"/>
              </w:rPr>
              <w:t xml:space="preserve"> </w:t>
            </w:r>
            <w:r>
              <w:t>requirements.</w:t>
            </w:r>
          </w:p>
          <w:p w:rsidR="008136CA" w:rsidP="008136CA" w14:paraId="3094C67D" w14:textId="77777777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288"/>
              </w:tabs>
              <w:autoSpaceDE w:val="0"/>
              <w:autoSpaceDN w:val="0"/>
              <w:spacing w:before="23" w:line="259" w:lineRule="auto"/>
              <w:ind w:right="1162" w:firstLine="0"/>
              <w:contextualSpacing w:val="0"/>
              <w:rPr>
                <w:rFonts w:ascii="Arial" w:hAnsi="Arial"/>
                <w:sz w:val="24"/>
              </w:rPr>
            </w:pPr>
            <w:r>
              <w:t xml:space="preserve">Knowledge in </w:t>
            </w:r>
            <w:r>
              <w:rPr>
                <w:b/>
              </w:rPr>
              <w:t xml:space="preserve">Data Warehousing </w:t>
            </w:r>
            <w:r>
              <w:t xml:space="preserve">Concepts in </w:t>
            </w:r>
            <w:r>
              <w:rPr>
                <w:b/>
              </w:rPr>
              <w:t xml:space="preserve">OLTP/OLAP </w:t>
            </w:r>
            <w:r>
              <w:t xml:space="preserve">System Analysis and developing Database Schemas like </w:t>
            </w:r>
            <w:r>
              <w:rPr>
                <w:b/>
              </w:rPr>
              <w:t xml:space="preserve">Star Schema </w:t>
            </w:r>
            <w:r>
              <w:t xml:space="preserve">and </w:t>
            </w:r>
            <w:r>
              <w:rPr>
                <w:b/>
              </w:rPr>
              <w:t xml:space="preserve">Snowflake Schema </w:t>
            </w:r>
            <w:r>
              <w:t>for Relational and Dimensional</w:t>
            </w:r>
            <w:r>
              <w:rPr>
                <w:spacing w:val="-19"/>
              </w:rPr>
              <w:t xml:space="preserve"> </w:t>
            </w:r>
            <w:r>
              <w:rPr>
                <w:b/>
              </w:rPr>
              <w:t>Modelling</w:t>
            </w:r>
            <w:r>
              <w:t>.</w:t>
            </w:r>
          </w:p>
          <w:p w:rsidR="008136CA" w:rsidP="008136CA" w14:paraId="2F9D9187" w14:textId="77777777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288"/>
              </w:tabs>
              <w:autoSpaceDE w:val="0"/>
              <w:autoSpaceDN w:val="0"/>
              <w:spacing w:before="26"/>
              <w:ind w:left="287"/>
              <w:contextualSpacing w:val="0"/>
              <w:rPr>
                <w:rFonts w:ascii="Arial" w:hAnsi="Arial"/>
                <w:sz w:val="24"/>
              </w:rPr>
            </w:pPr>
            <w:r>
              <w:t>Working knowledge on Hive UDF and various</w:t>
            </w:r>
            <w:r>
              <w:rPr>
                <w:spacing w:val="-10"/>
              </w:rPr>
              <w:t xml:space="preserve"> </w:t>
            </w:r>
            <w:r>
              <w:rPr>
                <w:b/>
              </w:rPr>
              <w:t>joins</w:t>
            </w:r>
            <w:r>
              <w:t>.</w:t>
            </w:r>
          </w:p>
          <w:p w:rsidR="008136CA" w:rsidP="008136CA" w14:paraId="4AE4C448" w14:textId="0B9C3E5B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288"/>
              </w:tabs>
              <w:autoSpaceDE w:val="0"/>
              <w:autoSpaceDN w:val="0"/>
              <w:spacing w:before="25" w:line="256" w:lineRule="auto"/>
              <w:ind w:right="1056" w:firstLine="0"/>
              <w:contextualSpacing w:val="0"/>
              <w:rPr>
                <w:rFonts w:ascii="Arial" w:hAnsi="Arial"/>
                <w:sz w:val="24"/>
              </w:rPr>
            </w:pPr>
            <w:r>
              <w:t xml:space="preserve">Good Experience on architecture and components of Spark, and efficient in working with </w:t>
            </w:r>
            <w:r>
              <w:rPr>
                <w:b/>
              </w:rPr>
              <w:t>Spark Core, Data Frames/Data Sets/RDD API/Spark SQL</w:t>
            </w:r>
            <w:r>
              <w:t xml:space="preserve">, </w:t>
            </w:r>
            <w:r>
              <w:rPr>
                <w:b/>
              </w:rPr>
              <w:t xml:space="preserve">Spark streaming </w:t>
            </w:r>
            <w:r>
              <w:t>and e</w:t>
            </w:r>
            <w:r w:rsidR="00545653">
              <w:t xml:space="preserve">xpertise in </w:t>
            </w:r>
            <w:r w:rsidR="00545653">
              <w:t xml:space="preserve">building </w:t>
            </w:r>
            <w:bookmarkStart w:id="0" w:name="_GoBack"/>
            <w:bookmarkEnd w:id="0"/>
            <w:r>
              <w:t xml:space="preserve"> Spark</w:t>
            </w:r>
            <w:r>
              <w:t>-Scala applications for interactive analysis, batch processing and stream</w:t>
            </w:r>
            <w:r>
              <w:rPr>
                <w:spacing w:val="-14"/>
              </w:rPr>
              <w:t xml:space="preserve"> </w:t>
            </w:r>
            <w:r>
              <w:t>processing.</w:t>
            </w:r>
          </w:p>
          <w:p w:rsidR="008136CA" w:rsidP="008136CA" w14:paraId="454AC8A3" w14:textId="77777777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288"/>
              </w:tabs>
              <w:autoSpaceDE w:val="0"/>
              <w:autoSpaceDN w:val="0"/>
              <w:spacing w:before="10"/>
              <w:ind w:left="287"/>
              <w:contextualSpacing w:val="0"/>
              <w:rPr>
                <w:rFonts w:ascii="Arial" w:hAnsi="Arial"/>
                <w:sz w:val="24"/>
              </w:rPr>
            </w:pPr>
            <w:r>
              <w:t xml:space="preserve">Hands-on experience in Spark, </w:t>
            </w:r>
            <w:r>
              <w:rPr>
                <w:b/>
              </w:rPr>
              <w:t xml:space="preserve">Scala, </w:t>
            </w:r>
            <w:r>
              <w:rPr>
                <w:b/>
              </w:rPr>
              <w:t>SparkSQL</w:t>
            </w:r>
            <w:r>
              <w:t>, Hive Context for Data</w:t>
            </w:r>
            <w:r>
              <w:rPr>
                <w:spacing w:val="-14"/>
              </w:rPr>
              <w:t xml:space="preserve"> </w:t>
            </w:r>
            <w:r>
              <w:t>Processing.</w:t>
            </w:r>
          </w:p>
          <w:p w:rsidR="008136CA" w:rsidP="008136CA" w14:paraId="00737205" w14:textId="77777777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288"/>
              </w:tabs>
              <w:autoSpaceDE w:val="0"/>
              <w:autoSpaceDN w:val="0"/>
              <w:spacing w:before="26"/>
              <w:ind w:left="287"/>
              <w:contextualSpacing w:val="0"/>
              <w:rPr>
                <w:rFonts w:ascii="Arial" w:hAnsi="Arial"/>
                <w:sz w:val="24"/>
              </w:rPr>
            </w:pPr>
            <w:r>
              <w:t xml:space="preserve">Extensive working experience in an </w:t>
            </w:r>
            <w:r>
              <w:t>Agile</w:t>
            </w:r>
            <w:r>
              <w:t xml:space="preserve"> development Methodology &amp; Working knowledge on</w:t>
            </w:r>
            <w:r>
              <w:rPr>
                <w:spacing w:val="-18"/>
              </w:rPr>
              <w:t xml:space="preserve"> </w:t>
            </w:r>
            <w:r>
              <w:t>Linux.</w:t>
            </w:r>
          </w:p>
          <w:p w:rsidR="008136CA" w:rsidP="008136CA" w14:paraId="67E9C83C" w14:textId="77777777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288"/>
              </w:tabs>
              <w:autoSpaceDE w:val="0"/>
              <w:autoSpaceDN w:val="0"/>
              <w:spacing w:before="26"/>
              <w:ind w:left="287"/>
              <w:contextualSpacing w:val="0"/>
              <w:rPr>
                <w:rFonts w:ascii="Arial" w:hAnsi="Arial"/>
                <w:sz w:val="24"/>
              </w:rPr>
            </w:pPr>
            <w:r>
              <w:t xml:space="preserve">Expertise in working with big data distributions like </w:t>
            </w:r>
            <w:r>
              <w:rPr>
                <w:b/>
              </w:rPr>
              <w:t xml:space="preserve">Cloudera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Hortonworks</w:t>
            </w:r>
            <w:r>
              <w:t>.</w:t>
            </w:r>
          </w:p>
          <w:p w:rsidR="008136CA" w:rsidP="008136CA" w14:paraId="0EB39C43" w14:textId="77777777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288"/>
              </w:tabs>
              <w:autoSpaceDE w:val="0"/>
              <w:autoSpaceDN w:val="0"/>
              <w:spacing w:before="23" w:line="259" w:lineRule="auto"/>
              <w:ind w:right="986" w:firstLine="0"/>
              <w:contextualSpacing w:val="0"/>
              <w:rPr>
                <w:rFonts w:ascii="Arial" w:hAnsi="Arial"/>
                <w:sz w:val="24"/>
              </w:rPr>
            </w:pPr>
            <w:r>
              <w:t xml:space="preserve">Automated data </w:t>
            </w:r>
            <w:r>
              <w:rPr>
                <w:b/>
              </w:rPr>
              <w:t xml:space="preserve">pipelines </w:t>
            </w:r>
            <w:r>
              <w:t xml:space="preserve">using streams &amp; tasks Involved in loading the structured and semi structured data into spark clusters using Spark SQL and </w:t>
            </w:r>
            <w:r>
              <w:rPr>
                <w:b/>
              </w:rPr>
              <w:t xml:space="preserve">Data Frames </w:t>
            </w:r>
            <w:r>
              <w:t>Application programming interface (API).</w:t>
            </w:r>
          </w:p>
          <w:p w:rsidR="008136CA" w:rsidP="008136CA" w14:paraId="1B7E7BF3" w14:textId="77777777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288"/>
              </w:tabs>
              <w:autoSpaceDE w:val="0"/>
              <w:autoSpaceDN w:val="0"/>
              <w:spacing w:before="4" w:line="256" w:lineRule="auto"/>
              <w:ind w:right="1005" w:firstLine="0"/>
              <w:contextualSpacing w:val="0"/>
              <w:rPr>
                <w:rFonts w:ascii="Arial" w:hAnsi="Arial"/>
                <w:sz w:val="24"/>
              </w:rPr>
            </w:pPr>
            <w:r>
              <w:t xml:space="preserve">Experience in working with </w:t>
            </w:r>
            <w:r>
              <w:rPr>
                <w:b/>
              </w:rPr>
              <w:t xml:space="preserve">Hive </w:t>
            </w:r>
            <w:r>
              <w:t xml:space="preserve">data warehouse tool-creating tables, distributing data by doing static partitioning and dynamic </w:t>
            </w:r>
            <w:r>
              <w:rPr>
                <w:b/>
              </w:rPr>
              <w:t>partitioning</w:t>
            </w:r>
            <w:r>
              <w:t xml:space="preserve">, </w:t>
            </w:r>
            <w:r>
              <w:rPr>
                <w:b/>
              </w:rPr>
              <w:t>bucketing</w:t>
            </w:r>
            <w:r>
              <w:t xml:space="preserve">, and using Hive </w:t>
            </w:r>
            <w:r>
              <w:rPr>
                <w:b/>
              </w:rPr>
              <w:t>optimization</w:t>
            </w:r>
            <w:r>
              <w:rPr>
                <w:b/>
                <w:spacing w:val="-12"/>
              </w:rPr>
              <w:t xml:space="preserve"> </w:t>
            </w:r>
            <w:r>
              <w:t>techniques.</w:t>
            </w:r>
          </w:p>
          <w:p w:rsidR="008136CA" w:rsidP="008136CA" w14:paraId="5E65E94D" w14:textId="77777777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276"/>
              </w:tabs>
              <w:autoSpaceDE w:val="0"/>
              <w:autoSpaceDN w:val="0"/>
              <w:spacing w:before="6"/>
              <w:ind w:left="275" w:hanging="176"/>
              <w:contextualSpacing w:val="0"/>
              <w:rPr>
                <w:rFonts w:ascii="Arial" w:hAnsi="Arial"/>
                <w:sz w:val="24"/>
              </w:rPr>
            </w:pPr>
            <w:r>
              <w:t xml:space="preserve">Experience in tuning and debugging Spark application and using </w:t>
            </w:r>
            <w:r>
              <w:rPr>
                <w:b/>
              </w:rPr>
              <w:t xml:space="preserve">Spark </w:t>
            </w:r>
            <w:r>
              <w:t>optimization</w:t>
            </w:r>
            <w:r>
              <w:rPr>
                <w:spacing w:val="-14"/>
              </w:rPr>
              <w:t xml:space="preserve"> </w:t>
            </w:r>
            <w:r>
              <w:t>techniques.</w:t>
            </w:r>
          </w:p>
          <w:p w:rsidR="008136CA" w:rsidP="00913946" w14:paraId="5200DF6D" w14:textId="77777777">
            <w:pPr>
              <w:contextualSpacing w:val="0"/>
              <w:rPr>
                <w:rFonts w:ascii="Segoe UI" w:hAnsi="Segoe UI" w:cs="Segoe UI"/>
                <w:color w:val="000000"/>
                <w:sz w:val="21"/>
                <w:szCs w:val="21"/>
                <w:lang w:val="en-GB"/>
              </w:rPr>
            </w:pPr>
          </w:p>
          <w:p w:rsidR="00063731" w:rsidP="00913946" w14:paraId="29EB1F20" w14:textId="77777777">
            <w:pPr>
              <w:contextualSpacing w:val="0"/>
            </w:pPr>
          </w:p>
          <w:p w:rsidR="00063731" w:rsidP="00913946" w14:paraId="3C15E71E" w14:textId="77777777">
            <w:pPr>
              <w:contextualSpacing w:val="0"/>
            </w:pPr>
            <w:r w:rsidRPr="00A62DE5">
              <w:rPr>
                <w:rFonts w:asciiTheme="majorHAnsi" w:eastAsiaTheme="majorEastAsia" w:hAnsiTheme="majorHAnsi" w:cstheme="majorBidi"/>
                <w:b/>
                <w:caps/>
                <w:color w:val="262626" w:themeColor="text1" w:themeTint="D9"/>
                <w:sz w:val="28"/>
                <w:szCs w:val="32"/>
              </w:rPr>
              <w:t>Skil</w:t>
            </w:r>
            <w:r w:rsidRPr="00A62DE5" w:rsidR="00A62DE5">
              <w:rPr>
                <w:rFonts w:asciiTheme="majorHAnsi" w:eastAsiaTheme="majorEastAsia" w:hAnsiTheme="majorHAnsi" w:cstheme="majorBidi"/>
                <w:b/>
                <w:caps/>
                <w:color w:val="262626" w:themeColor="text1" w:themeTint="D9"/>
                <w:sz w:val="28"/>
                <w:szCs w:val="32"/>
              </w:rPr>
              <w:t>l Set:</w:t>
            </w:r>
            <w:r w:rsidR="00A62DE5">
              <w:t xml:space="preserve"> </w:t>
            </w:r>
          </w:p>
          <w:p w:rsidR="00A62DE5" w:rsidP="00913946" w14:paraId="2F50313B" w14:textId="77777777">
            <w:pPr>
              <w:contextualSpacing w:val="0"/>
            </w:pPr>
          </w:p>
          <w:p w:rsidR="00A62DE5" w:rsidP="008136CA" w14:paraId="327D7B47" w14:textId="1C7D3381">
            <w:pPr>
              <w:pStyle w:val="ListParagraph"/>
              <w:numPr>
                <w:ilvl w:val="0"/>
                <w:numId w:val="14"/>
              </w:numPr>
            </w:pPr>
            <w:r>
              <w:t xml:space="preserve">Big Data Technologies:         </w:t>
            </w:r>
            <w:r w:rsidR="004E5E46">
              <w:t xml:space="preserve">Big Data, </w:t>
            </w:r>
            <w:r w:rsidR="006E0EB9">
              <w:t>Hadoop, Hive,</w:t>
            </w:r>
            <w:r>
              <w:t xml:space="preserve"> </w:t>
            </w:r>
            <w:r w:rsidR="004E5E46">
              <w:t>Spark</w:t>
            </w:r>
            <w:r w:rsidR="006E0EB9">
              <w:t>,</w:t>
            </w:r>
            <w:r w:rsidR="008136CA">
              <w:t xml:space="preserve"> </w:t>
            </w:r>
            <w:r w:rsidRPr="008136CA" w:rsidR="008136CA">
              <w:t>Spark SQL</w:t>
            </w:r>
            <w:r w:rsidR="006E0EB9">
              <w:t xml:space="preserve"> AWS, Airflow, Kafka-basics </w:t>
            </w:r>
          </w:p>
          <w:p w:rsidR="00A62DE5" w:rsidP="00AE0A4D" w14:paraId="12EF1A47" w14:textId="5DF4F2B3">
            <w:pPr>
              <w:pStyle w:val="ListParagraph"/>
              <w:numPr>
                <w:ilvl w:val="0"/>
                <w:numId w:val="14"/>
              </w:numPr>
            </w:pPr>
            <w:r>
              <w:t xml:space="preserve">Programming Languages:    </w:t>
            </w:r>
            <w:r w:rsidR="004E5E46">
              <w:t>Spark (2.4)</w:t>
            </w:r>
            <w:r w:rsidR="009B43FE">
              <w:t>,</w:t>
            </w:r>
            <w:r w:rsidR="004E5E46">
              <w:t xml:space="preserve"> </w:t>
            </w:r>
            <w:r>
              <w:t>Scala</w:t>
            </w:r>
            <w:r w:rsidR="005F3179">
              <w:t xml:space="preserve"> </w:t>
            </w:r>
            <w:r w:rsidR="00EE6EE1">
              <w:t>(</w:t>
            </w:r>
            <w:r w:rsidRPr="00EE6EE1" w:rsidR="00EE6EE1">
              <w:t>2.11.11</w:t>
            </w:r>
            <w:r w:rsidR="00EE6EE1">
              <w:t>)</w:t>
            </w:r>
          </w:p>
          <w:p w:rsidR="006E0EB9" w:rsidP="00AE0A4D" w14:paraId="37282A6F" w14:textId="2BE95FEC">
            <w:pPr>
              <w:pStyle w:val="ListParagraph"/>
              <w:numPr>
                <w:ilvl w:val="0"/>
                <w:numId w:val="14"/>
              </w:numPr>
            </w:pPr>
            <w:r>
              <w:t>AWS Services:                         Athena,EMR,S3,EC2,Clou</w:t>
            </w:r>
            <w:r w:rsidR="008A7DB8">
              <w:t>d</w:t>
            </w:r>
            <w:r>
              <w:t>Watch,SQS,RDS,Lamda</w:t>
            </w:r>
          </w:p>
          <w:p w:rsidR="00A62DE5" w:rsidP="00AE0A4D" w14:paraId="350CDADC" w14:textId="738457C6">
            <w:pPr>
              <w:pStyle w:val="ListParagraph"/>
              <w:numPr>
                <w:ilvl w:val="0"/>
                <w:numId w:val="14"/>
              </w:numPr>
            </w:pPr>
            <w:r>
              <w:t xml:space="preserve">IDE:                                           </w:t>
            </w:r>
            <w:r w:rsidR="00837087">
              <w:t>Intelli</w:t>
            </w:r>
            <w:r w:rsidR="00837087">
              <w:t xml:space="preserve"> J ,</w:t>
            </w:r>
            <w:r>
              <w:t>Eclipse Scala IDE OXYGEN 3A</w:t>
            </w:r>
          </w:p>
          <w:p w:rsidR="00A62DE5" w:rsidP="00AE0A4D" w14:paraId="4934E916" w14:textId="7818614A">
            <w:pPr>
              <w:pStyle w:val="ListParagraph"/>
              <w:numPr>
                <w:ilvl w:val="0"/>
                <w:numId w:val="14"/>
              </w:numPr>
            </w:pPr>
            <w:r>
              <w:t xml:space="preserve">Version Control:                    </w:t>
            </w:r>
            <w:r w:rsidR="004F3B38">
              <w:t xml:space="preserve"> </w:t>
            </w:r>
            <w:r>
              <w:t>Git</w:t>
            </w:r>
            <w:r w:rsidR="0014556C">
              <w:t>,</w:t>
            </w:r>
            <w:r w:rsidR="00CD2E9D">
              <w:t xml:space="preserve"> </w:t>
            </w:r>
            <w:r w:rsidR="0014556C">
              <w:t xml:space="preserve">Jenkins, GitHub, </w:t>
            </w:r>
            <w:r w:rsidR="0014556C">
              <w:t>GitLab</w:t>
            </w:r>
            <w:r w:rsidR="0014556C">
              <w:t>,</w:t>
            </w:r>
            <w:r w:rsidR="006E0EB9">
              <w:t xml:space="preserve"> </w:t>
            </w:r>
            <w:r w:rsidR="0014556C">
              <w:t>JIRA</w:t>
            </w:r>
          </w:p>
          <w:p w:rsidR="00A62DE5" w:rsidP="00AE0A4D" w14:paraId="0DDECF8E" w14:textId="1017BD79">
            <w:pPr>
              <w:pStyle w:val="ListParagraph"/>
              <w:numPr>
                <w:ilvl w:val="0"/>
                <w:numId w:val="14"/>
              </w:numPr>
            </w:pPr>
            <w:r>
              <w:t>Hadoop Distributions</w:t>
            </w:r>
            <w:r w:rsidR="00837087">
              <w:t xml:space="preserve">:           </w:t>
            </w:r>
            <w:r w:rsidR="006077D7">
              <w:t>Hortonworks data platform (HDP)</w:t>
            </w:r>
          </w:p>
          <w:p w:rsidR="006E0EB9" w:rsidP="006E0EB9" w14:paraId="40B06BF9" w14:textId="3B33B825">
            <w:pPr>
              <w:pStyle w:val="ListParagraph"/>
              <w:numPr>
                <w:ilvl w:val="0"/>
                <w:numId w:val="14"/>
              </w:numPr>
            </w:pPr>
            <w:r>
              <w:t xml:space="preserve">Databases:           </w:t>
            </w:r>
            <w:r w:rsidR="008A7DB8">
              <w:t xml:space="preserve">                   Oracle, Hive,DBeaver</w:t>
            </w:r>
          </w:p>
          <w:p w:rsidR="00C66F37" w:rsidRPr="00CF1A49" w:rsidP="006E0EB9" w14:paraId="56C01E39" w14:textId="66965378">
            <w:pPr>
              <w:pStyle w:val="ListParagraph"/>
              <w:ind w:left="1080"/>
            </w:pPr>
          </w:p>
        </w:tc>
      </w:tr>
    </w:tbl>
    <w:p w:rsidR="004E01EB" w:rsidRPr="00CF1A49" w:rsidP="004E01EB" w14:paraId="758899D6" w14:textId="77777777">
      <w:pPr>
        <w:pStyle w:val="Heading1"/>
      </w:pPr>
      <w:sdt>
        <w:sdtPr>
          <w:alias w:val="Experience:"/>
          <w:tag w:val="Experience:"/>
          <w:id w:val="-1983300934"/>
          <w:placeholder>
            <w:docPart w:val="8C79F55F6D3745AC817BCE4B9D81F45E"/>
          </w:placeholder>
          <w:showingPlcHdr/>
          <w:richText/>
          <w:temporary/>
          <w15:appearance w15:val="hidden"/>
        </w:sdtPr>
        <w:sdtContent>
          <w:r w:rsidRPr="00CF1A49">
            <w:t>Experience</w:t>
          </w:r>
        </w:sdtContent>
      </w:sdt>
    </w:p>
    <w:tbl>
      <w:tblPr>
        <w:tblStyle w:val="TableGrid"/>
        <w:tblDescription w:val="Experience layout table"/>
        <w:tblW w:w="4783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/>
      </w:tblPr>
      <w:tblGrid>
        <w:gridCol w:w="8932"/>
      </w:tblGrid>
      <w:tr w14:paraId="4412BC2D" w14:textId="77777777" w:rsidTr="009B43FE">
        <w:tblPrEx>
          <w:tblW w:w="4783" w:type="pct"/>
          <w:tblInd w:w="72" w:type="dxa"/>
          <w:tblBorders>
            <w:left w:val="dotted" w:sz="18" w:space="0" w:color="BFBFBF" w:themeColor="background1" w:themeShade="BF"/>
          </w:tblBorders>
          <w:tblCellMar>
            <w:left w:w="576" w:type="dxa"/>
            <w:right w:w="0" w:type="dxa"/>
          </w:tblCellMar>
          <w:tblLook w:val="04A0"/>
        </w:tblPrEx>
        <w:trPr>
          <w:trHeight w:val="4062"/>
        </w:trPr>
        <w:tc>
          <w:tcPr>
            <w:tcW w:w="8931" w:type="dxa"/>
          </w:tcPr>
          <w:p w:rsidR="00700DDC" w:rsidP="001D0BF1" w14:paraId="6DC80DBA" w14:textId="77777777">
            <w:pPr>
              <w:pStyle w:val="Heading3"/>
              <w:contextualSpacing w:val="0"/>
              <w:outlineLvl w:val="2"/>
            </w:pPr>
          </w:p>
          <w:p w:rsidR="00F86DF1" w:rsidP="00F86DF1" w14:paraId="685EA6DD" w14:textId="7DF41374">
            <w:pPr>
              <w:pStyle w:val="Heading3"/>
              <w:contextualSpacing w:val="0"/>
              <w:outlineLvl w:val="2"/>
            </w:pPr>
            <w:r>
              <w:t>January 2022-Present</w:t>
            </w:r>
          </w:p>
          <w:p w:rsidR="005329DD" w:rsidRPr="00CF1A49" w:rsidP="00F86DF1" w14:paraId="179B3B8F" w14:textId="77777777">
            <w:pPr>
              <w:pStyle w:val="Heading3"/>
              <w:contextualSpacing w:val="0"/>
              <w:outlineLvl w:val="2"/>
            </w:pPr>
          </w:p>
          <w:p w:rsidR="00F86DF1" w:rsidRPr="002F7D99" w:rsidP="00F86DF1" w14:paraId="12346CA4" w14:textId="4B56D3D8">
            <w:pPr>
              <w:pStyle w:val="Heading2"/>
              <w:contextualSpacing w:val="0"/>
              <w:jc w:val="both"/>
              <w:outlineLvl w:val="1"/>
              <w:rPr>
                <w:smallCaps/>
              </w:rPr>
            </w:pPr>
            <w:r w:rsidRPr="002F7D99">
              <w:rPr>
                <w:smallCaps/>
              </w:rPr>
              <w:t>senior analyst</w:t>
            </w:r>
          </w:p>
          <w:p w:rsidR="005329DD" w:rsidRPr="001666CF" w:rsidP="00F86DF1" w14:paraId="5D09DEB5" w14:textId="518319E1">
            <w:pPr>
              <w:pStyle w:val="Heading2"/>
              <w:contextualSpacing w:val="0"/>
              <w:jc w:val="both"/>
              <w:outlineLvl w:val="1"/>
              <w:rPr>
                <w:b w:val="0"/>
              </w:rPr>
            </w:pPr>
            <w:r w:rsidRPr="001666CF">
              <w:rPr>
                <w:b w:val="0"/>
              </w:rPr>
              <w:t>Company:</w:t>
            </w:r>
            <w:r w:rsidR="001666CF">
              <w:rPr>
                <w:b w:val="0"/>
              </w:rPr>
              <w:t xml:space="preserve"> </w:t>
            </w:r>
            <w:r w:rsidRPr="001666CF">
              <w:rPr>
                <w:b w:val="0"/>
              </w:rPr>
              <w:t>infocepts</w:t>
            </w:r>
          </w:p>
          <w:p w:rsidR="00F86DF1" w:rsidP="00F86DF1" w14:paraId="003888D4" w14:textId="7FBA0FBA">
            <w:pPr>
              <w:pStyle w:val="Heading2"/>
              <w:contextualSpacing w:val="0"/>
              <w:jc w:val="both"/>
              <w:outlineLvl w:val="1"/>
              <w:rPr>
                <w:rStyle w:val="SubtleReference"/>
              </w:rPr>
            </w:pPr>
            <w:r>
              <w:rPr>
                <w:b w:val="0"/>
              </w:rPr>
              <w:t>Client: nbc universal-hubble</w:t>
            </w:r>
            <w:r w:rsidR="005329DD">
              <w:rPr>
                <w:b w:val="0"/>
              </w:rPr>
              <w:t>-digital ad sales</w:t>
            </w:r>
          </w:p>
          <w:p w:rsidR="005329DD" w:rsidP="00F86DF1" w14:paraId="2AC56499" w14:textId="77777777">
            <w:pPr>
              <w:tabs>
                <w:tab w:val="center" w:pos="4514"/>
              </w:tabs>
              <w:spacing w:before="120" w:after="120"/>
              <w:jc w:val="both"/>
            </w:pPr>
            <w:r w:rsidRPr="00F86DF1">
              <w:rPr>
                <w:rFonts w:eastAsiaTheme="majorEastAsia" w:cstheme="majorBidi"/>
                <w:caps/>
                <w:color w:val="1D824C" w:themeColor="accent1"/>
                <w:sz w:val="26"/>
                <w:szCs w:val="26"/>
              </w:rPr>
              <w:t>About Project:</w:t>
            </w:r>
            <w:r w:rsidRPr="00197C06">
              <w:t xml:space="preserve"> </w:t>
            </w:r>
          </w:p>
          <w:p w:rsidR="005329DD" w:rsidP="00F86DF1" w14:paraId="6F634AA7" w14:textId="77777777">
            <w:pPr>
              <w:tabs>
                <w:tab w:val="center" w:pos="4514"/>
              </w:tabs>
              <w:spacing w:before="120" w:after="120"/>
              <w:jc w:val="both"/>
            </w:pPr>
          </w:p>
          <w:p w:rsidR="00F86DF1" w:rsidP="005329DD" w14:paraId="304F08A6" w14:textId="7477401C">
            <w:pPr>
              <w:pStyle w:val="ListParagraph"/>
              <w:numPr>
                <w:ilvl w:val="0"/>
                <w:numId w:val="26"/>
              </w:numPr>
              <w:tabs>
                <w:tab w:val="center" w:pos="4514"/>
              </w:tabs>
              <w:spacing w:before="120" w:after="120"/>
              <w:jc w:val="both"/>
            </w:pPr>
            <w:r>
              <w:t xml:space="preserve">NBCU is one of the world’s largest media and </w:t>
            </w:r>
            <w:r w:rsidR="005329DD">
              <w:t>Entertainment Company</w:t>
            </w:r>
            <w:r>
              <w:t xml:space="preserve"> in the development, production and marketing of </w:t>
            </w:r>
            <w:r w:rsidR="005329DD">
              <w:t>entertainment, news and information of global audience.</w:t>
            </w:r>
          </w:p>
          <w:p w:rsidR="00F86DF1" w:rsidRPr="005329DD" w:rsidP="005329DD" w14:paraId="00DC0632" w14:textId="72B2BE8F">
            <w:pPr>
              <w:pStyle w:val="ListParagraph"/>
              <w:numPr>
                <w:ilvl w:val="0"/>
                <w:numId w:val="26"/>
              </w:numPr>
              <w:tabs>
                <w:tab w:val="center" w:pos="4514"/>
              </w:tabs>
              <w:spacing w:before="120" w:after="120"/>
              <w:jc w:val="both"/>
              <w:rPr>
                <w:rFonts w:eastAsiaTheme="majorEastAsia" w:cstheme="majorBidi"/>
                <w:caps/>
                <w:color w:val="1D824C" w:themeColor="accent1"/>
                <w:sz w:val="26"/>
                <w:szCs w:val="26"/>
              </w:rPr>
            </w:pPr>
            <w:r w:rsidRPr="00F86DF1">
              <w:t>Hubble is a digital intelligence solution that applies business logic on digital advertisement transactional level data to form useful insights for better decision making towards mitigating revenue leakage and enhance use experience</w:t>
            </w:r>
            <w:r w:rsidRPr="005329DD">
              <w:rPr>
                <w:rFonts w:eastAsiaTheme="majorEastAsia" w:cstheme="majorBidi"/>
                <w:caps/>
                <w:color w:val="1D824C" w:themeColor="accent1"/>
                <w:sz w:val="26"/>
                <w:szCs w:val="26"/>
              </w:rPr>
              <w:t xml:space="preserve"> </w:t>
            </w:r>
          </w:p>
          <w:p w:rsidR="00F86DF1" w:rsidP="005329DD" w14:paraId="13E5D7CD" w14:textId="0B191637">
            <w:pPr>
              <w:pStyle w:val="Heading2"/>
              <w:numPr>
                <w:ilvl w:val="0"/>
                <w:numId w:val="26"/>
              </w:numPr>
              <w:contextualSpacing w:val="0"/>
              <w:outlineLvl w:val="1"/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</w:pPr>
            <w:r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>Digital ad sales work is to analyze trends, delivery, capacity and STR and also provide revenue breakdown by various attributes</w:t>
            </w:r>
          </w:p>
          <w:p w:rsidR="005329DD" w:rsidRPr="00DD1301" w:rsidP="005329DD" w14:paraId="5C75F1B4" w14:textId="77777777">
            <w:pPr>
              <w:pStyle w:val="Heading2"/>
              <w:ind w:left="720"/>
              <w:contextualSpacing w:val="0"/>
              <w:outlineLvl w:val="1"/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</w:pPr>
          </w:p>
          <w:p w:rsidR="00A74684" w:rsidP="00F86DF1" w14:paraId="2F19B6F4" w14:textId="336BB219">
            <w:pPr>
              <w:tabs>
                <w:tab w:val="center" w:pos="4514"/>
              </w:tabs>
              <w:spacing w:before="120" w:after="120"/>
              <w:jc w:val="both"/>
              <w:rPr>
                <w:rFonts w:eastAsiaTheme="majorEastAsia" w:cstheme="majorBidi"/>
                <w:caps/>
                <w:color w:val="1D824C" w:themeColor="accent1"/>
                <w:sz w:val="26"/>
                <w:szCs w:val="26"/>
              </w:rPr>
            </w:pPr>
            <w:r w:rsidRPr="003558CC">
              <w:rPr>
                <w:rFonts w:eastAsiaTheme="majorEastAsia" w:cstheme="majorBidi"/>
                <w:caps/>
                <w:color w:val="1D824C" w:themeColor="accent1"/>
                <w:sz w:val="26"/>
                <w:szCs w:val="26"/>
              </w:rPr>
              <w:t>Responsibilities:</w:t>
            </w:r>
          </w:p>
          <w:p w:rsidR="00F86DF1" w:rsidP="00F86DF1" w14:paraId="2828E8DB" w14:textId="61EACE06">
            <w:pPr>
              <w:pStyle w:val="ListParagraph"/>
              <w:numPr>
                <w:ilvl w:val="0"/>
                <w:numId w:val="19"/>
              </w:numPr>
              <w:tabs>
                <w:tab w:val="center" w:pos="4514"/>
              </w:tabs>
              <w:spacing w:before="120" w:after="120"/>
              <w:jc w:val="both"/>
            </w:pPr>
            <w:r>
              <w:t>Contributed in development and testing of around 20+ releases for an American mass media and entertainment client.</w:t>
            </w:r>
          </w:p>
          <w:p w:rsidR="00A74684" w:rsidRPr="00A74684" w:rsidP="00A74684" w14:paraId="1DA9B8B1" w14:textId="77777777">
            <w:pPr>
              <w:pStyle w:val="ListParagraph"/>
              <w:numPr>
                <w:ilvl w:val="0"/>
                <w:numId w:val="19"/>
              </w:numPr>
            </w:pPr>
            <w:r w:rsidRPr="00A74684">
              <w:t>Responsible for building scalable distributed data solutions using Spark.</w:t>
            </w:r>
          </w:p>
          <w:p w:rsidR="00A74684" w:rsidP="00A74684" w14:paraId="249E56E3" w14:textId="51481637">
            <w:pPr>
              <w:pStyle w:val="ListParagraph"/>
              <w:numPr>
                <w:ilvl w:val="0"/>
                <w:numId w:val="19"/>
              </w:numPr>
              <w:tabs>
                <w:tab w:val="center" w:pos="4514"/>
              </w:tabs>
              <w:spacing w:before="120" w:after="120"/>
              <w:jc w:val="both"/>
            </w:pPr>
            <w:r>
              <w:t>Orchestrating Hadoop and Spark jobs using Airflow to create dependency of jobs and run multiple Jobs in sequence for processing data.</w:t>
            </w:r>
          </w:p>
          <w:p w:rsidR="00A74684" w:rsidP="00A74684" w14:paraId="07EE9725" w14:textId="56D0BC37">
            <w:pPr>
              <w:pStyle w:val="ListParagraph"/>
              <w:numPr>
                <w:ilvl w:val="0"/>
                <w:numId w:val="19"/>
              </w:numPr>
              <w:tabs>
                <w:tab w:val="center" w:pos="4514"/>
              </w:tabs>
              <w:spacing w:before="120" w:after="120"/>
              <w:jc w:val="both"/>
            </w:pPr>
            <w:r w:rsidRPr="00A74684">
              <w:t>Worked with various files format like CSV, JSON, ORC, AVRO and Parquet</w:t>
            </w:r>
            <w:r>
              <w:t>.</w:t>
            </w:r>
          </w:p>
          <w:p w:rsidR="00A74684" w:rsidP="00A74684" w14:paraId="19B14B5D" w14:textId="11F90B28">
            <w:pPr>
              <w:pStyle w:val="ListParagraph"/>
              <w:numPr>
                <w:ilvl w:val="0"/>
                <w:numId w:val="19"/>
              </w:numPr>
              <w:tabs>
                <w:tab w:val="center" w:pos="4514"/>
              </w:tabs>
              <w:spacing w:before="120" w:after="120"/>
              <w:jc w:val="both"/>
            </w:pPr>
            <w:r>
              <w:t>Optimized spark jobs using various optimization techniques like broadcasting, executor tuning, persisting etc.</w:t>
            </w:r>
          </w:p>
          <w:p w:rsidR="00A74684" w:rsidP="00A74684" w14:paraId="1C5701F3" w14:textId="0E6E76F8">
            <w:pPr>
              <w:pStyle w:val="ListParagraph"/>
              <w:numPr>
                <w:ilvl w:val="0"/>
                <w:numId w:val="19"/>
              </w:numPr>
              <w:tabs>
                <w:tab w:val="center" w:pos="4514"/>
              </w:tabs>
              <w:spacing w:before="120" w:after="120"/>
              <w:jc w:val="both"/>
            </w:pPr>
            <w:r>
              <w:t xml:space="preserve">Developed </w:t>
            </w:r>
            <w:r>
              <w:t>an</w:t>
            </w:r>
            <w:r>
              <w:t xml:space="preserve"> spark application to flatten the transactional data coming from using various dimensional tables and persist on Athena tables.</w:t>
            </w:r>
          </w:p>
          <w:p w:rsidR="00A74684" w:rsidP="00A74684" w14:paraId="2CE7F76D" w14:textId="2B72F1C8">
            <w:pPr>
              <w:pStyle w:val="ListParagraph"/>
              <w:numPr>
                <w:ilvl w:val="0"/>
                <w:numId w:val="19"/>
              </w:numPr>
              <w:tabs>
                <w:tab w:val="center" w:pos="4514"/>
              </w:tabs>
              <w:spacing w:before="120" w:after="120"/>
              <w:jc w:val="both"/>
            </w:pPr>
            <w:r>
              <w:t>Worked on various hive optimizations like partitioning, bucketing, vectorization, indexing and using right type of hive joins like Bucket Map Join and SMB join.</w:t>
            </w:r>
          </w:p>
          <w:p w:rsidR="00A74684" w:rsidRPr="00A74684" w:rsidP="00A74684" w14:paraId="4F4C9016" w14:textId="59C24BB2">
            <w:pPr>
              <w:pStyle w:val="ListParagraph"/>
              <w:numPr>
                <w:ilvl w:val="0"/>
                <w:numId w:val="19"/>
              </w:numPr>
            </w:pPr>
            <w:r w:rsidRPr="00A74684">
              <w:t>Continuous monitoring and managing the</w:t>
            </w:r>
            <w:r>
              <w:t xml:space="preserve"> Hadoop cluster through Yarn</w:t>
            </w:r>
            <w:r w:rsidRPr="00A74684">
              <w:t xml:space="preserve"> Manager.</w:t>
            </w:r>
          </w:p>
          <w:p w:rsidR="00A74684" w:rsidRPr="0050224C" w:rsidP="00A74684" w14:paraId="20D17535" w14:textId="77777777">
            <w:pPr>
              <w:pStyle w:val="ListParagraph"/>
              <w:numPr>
                <w:ilvl w:val="0"/>
                <w:numId w:val="19"/>
              </w:numPr>
              <w:tabs>
                <w:tab w:val="center" w:pos="4514"/>
              </w:tabs>
              <w:spacing w:before="120" w:after="120"/>
              <w:jc w:val="both"/>
            </w:pPr>
          </w:p>
          <w:p w:rsidR="00FD11CF" w:rsidP="00F86DF1" w14:paraId="389894ED" w14:textId="6267C286">
            <w:pPr>
              <w:pStyle w:val="ListParagraph"/>
              <w:numPr>
                <w:ilvl w:val="0"/>
                <w:numId w:val="19"/>
              </w:numPr>
              <w:tabs>
                <w:tab w:val="center" w:pos="4514"/>
              </w:tabs>
              <w:spacing w:before="120" w:after="120"/>
              <w:jc w:val="both"/>
            </w:pPr>
            <w:r>
              <w:t>Single-handedly worked in the development of 10+ pipelines as well as 30+ enhancements.</w:t>
            </w:r>
          </w:p>
          <w:p w:rsidR="00FD11CF" w:rsidP="00F86DF1" w14:paraId="2AA31268" w14:textId="45B2CE18">
            <w:pPr>
              <w:pStyle w:val="ListParagraph"/>
              <w:numPr>
                <w:ilvl w:val="0"/>
                <w:numId w:val="19"/>
              </w:numPr>
              <w:tabs>
                <w:tab w:val="center" w:pos="4514"/>
              </w:tabs>
              <w:spacing w:before="120" w:after="120"/>
              <w:jc w:val="both"/>
            </w:pPr>
            <w:r>
              <w:t>Contributed towards optimization of various jobs and applications.</w:t>
            </w:r>
          </w:p>
          <w:p w:rsidR="00F86DF1" w:rsidRPr="0050224C" w:rsidP="00F86DF1" w14:paraId="5351ADDC" w14:textId="2421400E">
            <w:pPr>
              <w:pStyle w:val="ListParagraph"/>
              <w:numPr>
                <w:ilvl w:val="0"/>
                <w:numId w:val="19"/>
              </w:numPr>
              <w:tabs>
                <w:tab w:val="center" w:pos="4514"/>
              </w:tabs>
              <w:spacing w:before="120" w:after="120"/>
              <w:jc w:val="both"/>
            </w:pPr>
            <w:r w:rsidRPr="0050224C">
              <w:tab/>
              <w:t>Have done explanatory analysis on Customer churn data base and found out meaningful and customer retention insights</w:t>
            </w:r>
          </w:p>
          <w:p w:rsidR="00F86DF1" w:rsidP="00F86DF1" w14:paraId="7F87A7AF" w14:textId="77777777">
            <w:pPr>
              <w:pStyle w:val="ListParagraph"/>
              <w:numPr>
                <w:ilvl w:val="0"/>
                <w:numId w:val="19"/>
              </w:numPr>
              <w:tabs>
                <w:tab w:val="center" w:pos="4514"/>
              </w:tabs>
              <w:spacing w:before="120" w:after="120"/>
              <w:jc w:val="both"/>
            </w:pPr>
            <w:r w:rsidRPr="0050224C">
              <w:t>Validation and execution of already developed Spark job.</w:t>
            </w:r>
          </w:p>
          <w:p w:rsidR="00FD11CF" w:rsidP="00F86DF1" w14:paraId="6DAA6EBC" w14:textId="5D312343">
            <w:pPr>
              <w:pStyle w:val="ListParagraph"/>
              <w:numPr>
                <w:ilvl w:val="0"/>
                <w:numId w:val="19"/>
              </w:numPr>
              <w:tabs>
                <w:tab w:val="center" w:pos="4514"/>
              </w:tabs>
              <w:spacing w:before="120" w:after="120"/>
              <w:jc w:val="both"/>
            </w:pPr>
            <w:r>
              <w:t>Used big data resources in a manner to reduce cost and increase throughput.</w:t>
            </w:r>
          </w:p>
          <w:p w:rsidR="00700DDC" w:rsidP="00FD11CF" w14:paraId="76F4F9F5" w14:textId="1B36A7E3">
            <w:pPr>
              <w:pStyle w:val="ListParagraph"/>
              <w:numPr>
                <w:ilvl w:val="0"/>
                <w:numId w:val="19"/>
              </w:numPr>
              <w:tabs>
                <w:tab w:val="center" w:pos="4514"/>
              </w:tabs>
              <w:spacing w:before="120" w:after="120"/>
              <w:jc w:val="both"/>
            </w:pPr>
            <w:r>
              <w:t xml:space="preserve">Proper call-outs and OBSERVATIONS TO CLIENTS FOPR REQUEIREMNET CHANGES </w:t>
            </w:r>
          </w:p>
          <w:p w:rsidR="00700DDC" w:rsidP="001D0BF1" w14:paraId="0C99124C" w14:textId="77777777">
            <w:pPr>
              <w:pStyle w:val="Heading3"/>
              <w:contextualSpacing w:val="0"/>
              <w:outlineLvl w:val="2"/>
            </w:pPr>
          </w:p>
          <w:p w:rsidR="001D0BF1" w:rsidRPr="00CF1A49" w:rsidP="001D0BF1" w14:paraId="14829F4E" w14:textId="220967A6">
            <w:pPr>
              <w:pStyle w:val="Heading3"/>
              <w:contextualSpacing w:val="0"/>
              <w:outlineLvl w:val="2"/>
            </w:pPr>
            <w:r>
              <w:t xml:space="preserve">aUGUST 2016 </w:t>
            </w:r>
            <w:r w:rsidR="00837087">
              <w:t>-novEMBER 2021</w:t>
            </w:r>
          </w:p>
          <w:p w:rsidR="001D0BF1" w:rsidP="00A14662" w14:paraId="722630D9" w14:textId="1D3C3DA8">
            <w:pPr>
              <w:pStyle w:val="Heading2"/>
              <w:contextualSpacing w:val="0"/>
              <w:jc w:val="both"/>
              <w:outlineLvl w:val="1"/>
              <w:rPr>
                <w:rStyle w:val="SubtleReference"/>
              </w:rPr>
            </w:pPr>
            <w:r>
              <w:t>sOFTWARE eNGINEER</w:t>
            </w:r>
            <w:r w:rsidR="008E4DCC">
              <w:t xml:space="preserve"> </w:t>
            </w:r>
            <w:r w:rsidR="00197C06">
              <w:t xml:space="preserve">(Data Analysis and Artifical Intelligence) Company: </w:t>
            </w:r>
            <w:r w:rsidR="00197C06">
              <w:rPr>
                <w:rStyle w:val="SubtleReference"/>
              </w:rPr>
              <w:t>Wipro Technologies</w:t>
            </w:r>
          </w:p>
          <w:p w:rsidR="00057388" w:rsidP="00A14662" w14:paraId="357F1810" w14:textId="6AE95298">
            <w:pPr>
              <w:pStyle w:val="Heading2"/>
              <w:contextualSpacing w:val="0"/>
              <w:jc w:val="both"/>
              <w:outlineLvl w:val="1"/>
              <w:rPr>
                <w:rStyle w:val="SubtleReference"/>
              </w:rPr>
            </w:pPr>
            <w:r>
              <w:rPr>
                <w:b w:val="0"/>
              </w:rPr>
              <w:t xml:space="preserve">Client: </w:t>
            </w:r>
            <w:r w:rsidRPr="00E34F98" w:rsidR="00E34F98">
              <w:rPr>
                <w:rStyle w:val="SubtleReference"/>
              </w:rPr>
              <w:t>Send-Rewrite</w:t>
            </w:r>
          </w:p>
          <w:p w:rsidR="00D26CA6" w:rsidP="00C27B05" w14:paraId="5C70E129" w14:textId="77777777">
            <w:pPr>
              <w:pStyle w:val="Heading2"/>
              <w:contextualSpacing w:val="0"/>
              <w:outlineLvl w:val="1"/>
              <w:rPr>
                <w:b w:val="0"/>
              </w:rPr>
            </w:pPr>
          </w:p>
          <w:p w:rsidR="00D26CA6" w:rsidP="00C27B05" w14:paraId="45547100" w14:textId="3A5B524B">
            <w:pPr>
              <w:pStyle w:val="Heading2"/>
              <w:contextualSpacing w:val="0"/>
              <w:outlineLvl w:val="1"/>
              <w:rPr>
                <w:b w:val="0"/>
              </w:rPr>
            </w:pPr>
            <w:r w:rsidRPr="00197C06">
              <w:rPr>
                <w:b w:val="0"/>
              </w:rPr>
              <w:t>About Project:</w:t>
            </w:r>
          </w:p>
          <w:p w:rsidR="00D26CA6" w:rsidP="00C27B05" w14:paraId="233F773C" w14:textId="77777777">
            <w:pPr>
              <w:pStyle w:val="Heading2"/>
              <w:contextualSpacing w:val="0"/>
              <w:outlineLvl w:val="1"/>
              <w:rPr>
                <w:b w:val="0"/>
              </w:rPr>
            </w:pPr>
          </w:p>
          <w:p w:rsidR="00DD1301" w:rsidRPr="00DD1301" w:rsidP="00C27B05" w14:paraId="410151A2" w14:textId="2A93EE90">
            <w:pPr>
              <w:pStyle w:val="Heading2"/>
              <w:contextualSpacing w:val="0"/>
              <w:outlineLvl w:val="1"/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</w:pPr>
            <w:r w:rsidRPr="00DD1301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>E</w:t>
            </w:r>
            <w:r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>LZ</w:t>
            </w:r>
            <w:r w:rsidRPr="00DD1301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 xml:space="preserve"> </w:t>
            </w:r>
            <w:r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>S</w:t>
            </w:r>
            <w:r w:rsidRPr="00DD1301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>END-R</w:t>
            </w:r>
            <w:r w:rsidRPr="00DD1301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>EWRITE</w:t>
            </w:r>
            <w:r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 xml:space="preserve"> migrates the</w:t>
            </w:r>
            <w:r>
              <w:rPr>
                <w:b w:val="0"/>
              </w:rPr>
              <w:t xml:space="preserve"> </w:t>
            </w:r>
            <w:r w:rsidRPr="00DD1301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 xml:space="preserve">financial crimes extracts </w:t>
            </w:r>
            <w:r w:rsidR="00DE52A7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>from elz on-prem informatica BDM</w:t>
            </w:r>
            <w:r w:rsidRPr="00DD1301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 xml:space="preserve"> to on-prem spark/</w:t>
            </w:r>
            <w:r w:rsidRPr="00DD1301" w:rsidR="00D26CA6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>Scala</w:t>
            </w:r>
            <w:r w:rsidRPr="00DD1301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>.</w:t>
            </w:r>
            <w:r w:rsidR="00DE52A7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 xml:space="preserve"> </w:t>
            </w:r>
            <w:r w:rsidRPr="00DD1301" w:rsidR="00D26CA6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>This</w:t>
            </w:r>
            <w:r w:rsidRPr="00DD1301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 xml:space="preserve"> proje</w:t>
            </w:r>
            <w:r w:rsidR="00DE52A7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>c</w:t>
            </w:r>
            <w:r w:rsidRPr="00DD1301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>t will target informatica mapping modernization whi</w:t>
            </w:r>
            <w:r w:rsidR="005329DD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>c</w:t>
            </w:r>
            <w:r w:rsidRPr="00DD1301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>h aims to improve financial crimes processes and provide agility by using spark/</w:t>
            </w:r>
            <w:r w:rsidRPr="00DD1301" w:rsidR="00D26CA6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>Scala</w:t>
            </w:r>
            <w:r w:rsidRPr="00DD1301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 xml:space="preserve"> programs from </w:t>
            </w:r>
            <w:r w:rsidRPr="00DD1301" w:rsidR="00D26CA6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>Hadoop</w:t>
            </w:r>
            <w:r w:rsidRPr="00DD1301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 xml:space="preserve"> eco system.</w:t>
            </w:r>
            <w:r w:rsidR="005329DD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 xml:space="preserve"> </w:t>
            </w:r>
            <w:r w:rsidRPr="00DD1301" w:rsidR="00D26CA6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>Transformation</w:t>
            </w:r>
            <w:r w:rsidRPr="00DD1301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 xml:space="preserve"> will enable speed,</w:t>
            </w:r>
            <w:r w:rsidR="005329DD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 xml:space="preserve"> </w:t>
            </w:r>
            <w:r w:rsidRPr="00DD1301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>enhanced capabilities.</w:t>
            </w:r>
          </w:p>
          <w:p w:rsidR="00057388" w:rsidRPr="00477087" w:rsidP="00057388" w14:paraId="7D11B409" w14:textId="310CB70C">
            <w:pPr>
              <w:tabs>
                <w:tab w:val="center" w:pos="4514"/>
              </w:tabs>
              <w:spacing w:before="120" w:after="120"/>
              <w:jc w:val="both"/>
              <w:rPr>
                <w:rFonts w:eastAsiaTheme="majorEastAsia" w:cstheme="majorBidi"/>
                <w:caps/>
                <w:color w:val="1D824C" w:themeColor="accent1"/>
                <w:sz w:val="26"/>
                <w:szCs w:val="26"/>
              </w:rPr>
            </w:pPr>
            <w:r w:rsidRPr="003558CC">
              <w:rPr>
                <w:rFonts w:eastAsiaTheme="majorEastAsia" w:cstheme="majorBidi"/>
                <w:caps/>
                <w:color w:val="1D824C" w:themeColor="accent1"/>
                <w:sz w:val="26"/>
                <w:szCs w:val="26"/>
              </w:rPr>
              <w:t>Responsibilities:</w:t>
            </w:r>
          </w:p>
          <w:p w:rsidR="00057388" w:rsidRPr="0050224C" w:rsidP="00057388" w14:paraId="2B34B30F" w14:textId="77777777">
            <w:pPr>
              <w:pStyle w:val="ListParagraph"/>
              <w:numPr>
                <w:ilvl w:val="0"/>
                <w:numId w:val="19"/>
              </w:numPr>
              <w:tabs>
                <w:tab w:val="center" w:pos="4514"/>
              </w:tabs>
              <w:spacing w:before="120" w:after="120"/>
              <w:jc w:val="both"/>
            </w:pPr>
            <w:r w:rsidRPr="0050224C">
              <w:t>Developed ETL Pipeline.</w:t>
            </w:r>
          </w:p>
          <w:p w:rsidR="00057388" w:rsidRPr="0050224C" w:rsidP="00057388" w14:paraId="1FC60E9C" w14:textId="77777777">
            <w:pPr>
              <w:pStyle w:val="ListParagraph"/>
              <w:numPr>
                <w:ilvl w:val="0"/>
                <w:numId w:val="19"/>
              </w:numPr>
              <w:tabs>
                <w:tab w:val="center" w:pos="4514"/>
              </w:tabs>
              <w:spacing w:before="120" w:after="120"/>
              <w:jc w:val="both"/>
            </w:pPr>
            <w:r w:rsidRPr="0050224C">
              <w:t>Developed spark batch job.</w:t>
            </w:r>
          </w:p>
          <w:p w:rsidR="00057388" w:rsidRPr="0050224C" w:rsidP="00057388" w14:paraId="0C2B2714" w14:textId="77777777">
            <w:pPr>
              <w:pStyle w:val="ListParagraph"/>
              <w:numPr>
                <w:ilvl w:val="0"/>
                <w:numId w:val="19"/>
              </w:numPr>
              <w:tabs>
                <w:tab w:val="center" w:pos="4514"/>
              </w:tabs>
              <w:spacing w:before="120" w:after="120"/>
              <w:jc w:val="both"/>
            </w:pPr>
            <w:r w:rsidRPr="0050224C">
              <w:t>Developed comparison utility to compare data between two hive tables.</w:t>
            </w:r>
          </w:p>
          <w:p w:rsidR="00057388" w:rsidRPr="0050224C" w:rsidP="00057388" w14:paraId="6E86EAC7" w14:textId="77777777">
            <w:pPr>
              <w:pStyle w:val="ListParagraph"/>
              <w:numPr>
                <w:ilvl w:val="0"/>
                <w:numId w:val="19"/>
              </w:numPr>
              <w:tabs>
                <w:tab w:val="center" w:pos="4514"/>
              </w:tabs>
              <w:spacing w:before="120" w:after="120"/>
              <w:jc w:val="both"/>
            </w:pPr>
            <w:r w:rsidRPr="0050224C">
              <w:tab/>
              <w:t>Have done explanatory analysis on Customer churn data base and found out meaningful and customer retention insights</w:t>
            </w:r>
          </w:p>
          <w:p w:rsidR="00057388" w:rsidP="00057388" w14:paraId="48E9BD31" w14:textId="77777777">
            <w:pPr>
              <w:pStyle w:val="ListParagraph"/>
              <w:numPr>
                <w:ilvl w:val="0"/>
                <w:numId w:val="19"/>
              </w:numPr>
              <w:tabs>
                <w:tab w:val="center" w:pos="4514"/>
              </w:tabs>
              <w:spacing w:before="120" w:after="120"/>
              <w:jc w:val="both"/>
            </w:pPr>
            <w:r w:rsidRPr="0050224C">
              <w:t>Validation and execution of already developed Spark job.</w:t>
            </w:r>
          </w:p>
          <w:p w:rsidR="00057388" w:rsidP="00057388" w14:paraId="6F55214E" w14:textId="13E7A57B">
            <w:pPr>
              <w:pStyle w:val="ListParagraph"/>
              <w:numPr>
                <w:ilvl w:val="0"/>
                <w:numId w:val="19"/>
              </w:numPr>
              <w:tabs>
                <w:tab w:val="center" w:pos="4514"/>
              </w:tabs>
              <w:spacing w:before="120" w:after="120"/>
              <w:jc w:val="both"/>
            </w:pPr>
            <w:r w:rsidRPr="00057388">
              <w:t>Created various data storage layers HDFS.</w:t>
            </w:r>
          </w:p>
          <w:p w:rsidR="00676A6C" w:rsidRPr="009B43FE" w:rsidP="009B43FE" w14:paraId="7C4D7F1F" w14:textId="2BCFDAFE">
            <w:pPr>
              <w:pStyle w:val="ListParagraph"/>
              <w:numPr>
                <w:ilvl w:val="0"/>
                <w:numId w:val="19"/>
              </w:numPr>
              <w:tabs>
                <w:tab w:val="center" w:pos="4514"/>
              </w:tabs>
              <w:spacing w:before="120" w:after="120"/>
              <w:jc w:val="both"/>
            </w:pPr>
            <w:r>
              <w:t>Rationalize Existing Autosys jobs.</w:t>
            </w:r>
          </w:p>
        </w:tc>
      </w:tr>
      <w:tr w14:paraId="4F6C1822" w14:textId="77777777" w:rsidTr="009B43FE">
        <w:tblPrEx>
          <w:tblW w:w="4783" w:type="pct"/>
          <w:tblInd w:w="72" w:type="dxa"/>
          <w:tblCellMar>
            <w:left w:w="576" w:type="dxa"/>
            <w:right w:w="0" w:type="dxa"/>
          </w:tblCellMar>
          <w:tblLook w:val="04A0"/>
        </w:tblPrEx>
        <w:trPr>
          <w:trHeight w:val="262"/>
        </w:trPr>
        <w:tc>
          <w:tcPr>
            <w:tcW w:w="8931" w:type="dxa"/>
          </w:tcPr>
          <w:p w:rsidR="00057388" w:rsidRPr="005C06B8" w:rsidP="00057388" w14:paraId="00581D63" w14:textId="7B5DF771">
            <w:pPr>
              <w:tabs>
                <w:tab w:val="center" w:pos="4514"/>
              </w:tabs>
              <w:spacing w:before="120" w:after="120"/>
              <w:jc w:val="both"/>
            </w:pPr>
          </w:p>
        </w:tc>
      </w:tr>
      <w:tr w14:paraId="355EA6CE" w14:textId="77777777" w:rsidTr="009B43FE">
        <w:tblPrEx>
          <w:tblW w:w="4783" w:type="pct"/>
          <w:tblInd w:w="72" w:type="dxa"/>
          <w:tblCellMar>
            <w:left w:w="576" w:type="dxa"/>
            <w:right w:w="0" w:type="dxa"/>
          </w:tblCellMar>
          <w:tblLook w:val="04A0"/>
        </w:tblPrEx>
        <w:trPr>
          <w:trHeight w:val="13"/>
        </w:trPr>
        <w:tc>
          <w:tcPr>
            <w:tcW w:w="8931" w:type="dxa"/>
            <w:tcMar>
              <w:top w:w="216" w:type="dxa"/>
            </w:tcMar>
          </w:tcPr>
          <w:p w:rsidR="00BA1BF9" w:rsidP="00057388" w14:paraId="6F1936F7" w14:textId="22799FF8">
            <w:pPr>
              <w:tabs>
                <w:tab w:val="center" w:pos="4514"/>
              </w:tabs>
              <w:spacing w:before="120" w:after="120"/>
              <w:jc w:val="both"/>
            </w:pPr>
          </w:p>
        </w:tc>
      </w:tr>
      <w:tr w14:paraId="16E1076C" w14:textId="77777777" w:rsidTr="009B43FE">
        <w:tblPrEx>
          <w:tblW w:w="4783" w:type="pct"/>
          <w:tblInd w:w="72" w:type="dxa"/>
          <w:tblCellMar>
            <w:left w:w="576" w:type="dxa"/>
            <w:right w:w="0" w:type="dxa"/>
          </w:tblCellMar>
          <w:tblLook w:val="04A0"/>
        </w:tblPrEx>
        <w:trPr>
          <w:trHeight w:val="14"/>
        </w:trPr>
        <w:tc>
          <w:tcPr>
            <w:tcW w:w="8931" w:type="dxa"/>
            <w:tcMar>
              <w:top w:w="216" w:type="dxa"/>
            </w:tcMar>
          </w:tcPr>
          <w:p w:rsidR="0060610A" w:rsidP="00F61DF9" w14:paraId="0B31F718" w14:textId="78B0A88D">
            <w:pPr>
              <w:pStyle w:val="Heading3"/>
              <w:outlineLvl w:val="2"/>
            </w:pPr>
          </w:p>
        </w:tc>
      </w:tr>
    </w:tbl>
    <w:sdt>
      <w:sdtPr>
        <w:alias w:val="Education:"/>
        <w:tag w:val="Education:"/>
        <w:id w:val="-1908763273"/>
        <w:placeholder>
          <w:docPart w:val="F4ABBFB9ED554687BD5E487FDA7889A2"/>
        </w:placeholder>
        <w:showingPlcHdr/>
        <w:richText/>
        <w:temporary/>
        <w15:appearance w15:val="hidden"/>
      </w:sdtPr>
      <w:sdtContent>
        <w:p w:rsidR="00DA59AA" w:rsidRPr="00CF1A49" w:rsidP="0097790C" w14:paraId="51E67A72" w14:textId="77777777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Description w:val="Education layout table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/>
      </w:tblPr>
      <w:tblGrid>
        <w:gridCol w:w="9290"/>
      </w:tblGrid>
      <w:tr w14:paraId="3C271F03" w14:textId="77777777" w:rsidTr="00D66A52">
        <w:tblPrEx>
          <w:tblW w:w="4975" w:type="pct"/>
          <w:tblInd w:w="72" w:type="dxa"/>
          <w:tblBorders>
            <w:left w:val="dotted" w:sz="18" w:space="0" w:color="BFBFBF" w:themeColor="background1" w:themeShade="BF"/>
          </w:tblBorders>
          <w:tblCellMar>
            <w:left w:w="576" w:type="dxa"/>
            <w:right w:w="0" w:type="dxa"/>
          </w:tblCellMar>
          <w:tblLook w:val="04A0"/>
        </w:tblPrEx>
        <w:tc>
          <w:tcPr>
            <w:tcW w:w="9355" w:type="dxa"/>
          </w:tcPr>
          <w:p w:rsidR="001D0BF1" w:rsidRPr="00CF1A49" w:rsidP="001D0BF1" w14:paraId="11F45ACF" w14:textId="77777777">
            <w:pPr>
              <w:pStyle w:val="Heading3"/>
              <w:contextualSpacing w:val="0"/>
              <w:outlineLvl w:val="2"/>
            </w:pPr>
            <w:r>
              <w:t>2016</w:t>
            </w:r>
          </w:p>
          <w:p w:rsidR="001D0BF1" w:rsidRPr="00CF1A49" w:rsidP="001D0BF1" w14:paraId="664C602F" w14:textId="77777777">
            <w:pPr>
              <w:pStyle w:val="Heading2"/>
              <w:contextualSpacing w:val="0"/>
              <w:outlineLvl w:val="1"/>
            </w:pPr>
            <w:r>
              <w:t>MCA</w:t>
            </w:r>
          </w:p>
          <w:p w:rsidR="007538DC" w:rsidRPr="00CF1A49" w:rsidP="007538DC" w14:paraId="1B12D2A1" w14:textId="110FA1A0">
            <w:pPr>
              <w:contextualSpacing w:val="0"/>
            </w:pPr>
            <w:r>
              <w:t>Institute of management studies</w:t>
            </w:r>
            <w:r w:rsidRPr="00DE4664">
              <w:t>, Ghaziabad</w:t>
            </w:r>
            <w:r>
              <w:t xml:space="preserve"> (UP) with 76</w:t>
            </w:r>
            <w:r w:rsidRPr="00DE4664">
              <w:t>%</w:t>
            </w:r>
          </w:p>
        </w:tc>
      </w:tr>
      <w:tr w14:paraId="387DED84" w14:textId="77777777" w:rsidTr="00F61DF9">
        <w:tblPrEx>
          <w:tblW w:w="4975" w:type="pct"/>
          <w:tblInd w:w="72" w:type="dxa"/>
          <w:tblCellMar>
            <w:left w:w="576" w:type="dxa"/>
            <w:right w:w="0" w:type="dxa"/>
          </w:tblCellMar>
          <w:tblLook w:val="04A0"/>
        </w:tblPrEx>
        <w:tc>
          <w:tcPr>
            <w:tcW w:w="9355" w:type="dxa"/>
            <w:tcMar>
              <w:top w:w="216" w:type="dxa"/>
            </w:tcMar>
          </w:tcPr>
          <w:p w:rsidR="009B43FE" w:rsidP="00F61DF9" w14:paraId="398E7486" w14:textId="77777777">
            <w:pPr>
              <w:pStyle w:val="Heading3"/>
              <w:contextualSpacing w:val="0"/>
              <w:outlineLvl w:val="2"/>
            </w:pPr>
          </w:p>
          <w:p w:rsidR="00F61DF9" w:rsidRPr="00CF1A49" w:rsidP="00F61DF9" w14:paraId="43DD9C98" w14:textId="50C53BA8">
            <w:pPr>
              <w:pStyle w:val="Heading3"/>
              <w:contextualSpacing w:val="0"/>
              <w:outlineLvl w:val="2"/>
            </w:pPr>
            <w:r>
              <w:t>2014</w:t>
            </w:r>
          </w:p>
          <w:p w:rsidR="009B43FE" w:rsidP="009B43FE" w14:paraId="29AB50C6" w14:textId="77777777">
            <w:pPr>
              <w:pStyle w:val="Heading2"/>
              <w:contextualSpacing w:val="0"/>
              <w:outlineLvl w:val="1"/>
            </w:pPr>
            <w:r>
              <w:t>BCA</w:t>
            </w:r>
          </w:p>
          <w:p w:rsidR="002919B2" w:rsidP="009B43FE" w14:paraId="26DC6087" w14:textId="1758185C">
            <w:pPr>
              <w:pStyle w:val="Heading2"/>
              <w:contextualSpacing w:val="0"/>
              <w:outlineLvl w:val="1"/>
            </w:pPr>
            <w:r>
              <w:t>Dr. Virendra Swarup institute of computer studies with 68</w:t>
            </w:r>
            <w:r w:rsidRPr="00E0377D">
              <w:t>%</w:t>
            </w:r>
          </w:p>
          <w:p w:rsidR="00F61DF9" w:rsidP="00F61DF9" w14:paraId="071B2C44" w14:textId="003C5D85"/>
        </w:tc>
      </w:tr>
    </w:tbl>
    <w:p w:rsidR="00AD782D" w:rsidP="0062312F" w14:paraId="520DBF5D" w14:textId="77777777">
      <w:pPr>
        <w:pStyle w:val="Heading1"/>
      </w:pPr>
      <w:r>
        <w:t>PERSONAL DOSSIER</w:t>
      </w:r>
    </w:p>
    <w:p w:rsidR="001A289E" w:rsidP="0062312F" w14:paraId="74732787" w14:textId="77777777">
      <w:pPr>
        <w:pStyle w:val="Heading1"/>
      </w:pPr>
    </w:p>
    <w:p w:rsidR="001A289E" w:rsidP="001A289E" w14:paraId="00C05098" w14:textId="11543FB1">
      <w:pPr>
        <w:pStyle w:val="Heading1"/>
        <w:rPr>
          <w:rFonts w:asciiTheme="minorHAnsi" w:hAnsiTheme="minorHAnsi"/>
          <w:b w:val="0"/>
          <w:color w:val="1D824C" w:themeColor="accent1"/>
          <w:sz w:val="26"/>
          <w:szCs w:val="26"/>
        </w:rPr>
      </w:pPr>
      <w:r w:rsidRPr="001A289E">
        <w:rPr>
          <w:rFonts w:asciiTheme="minorHAnsi" w:hAnsiTheme="minorHAnsi"/>
          <w:b w:val="0"/>
          <w:color w:val="1D824C" w:themeColor="accent1"/>
          <w:sz w:val="26"/>
          <w:szCs w:val="26"/>
        </w:rPr>
        <w:t xml:space="preserve">Date Of </w:t>
      </w:r>
      <w:r w:rsidRPr="001A289E" w:rsidR="00E622DB">
        <w:rPr>
          <w:rFonts w:asciiTheme="minorHAnsi" w:hAnsiTheme="minorHAnsi"/>
          <w:b w:val="0"/>
          <w:color w:val="1D824C" w:themeColor="accent1"/>
          <w:sz w:val="26"/>
          <w:szCs w:val="26"/>
        </w:rPr>
        <w:t>BIRTH:</w:t>
      </w:r>
      <w:r w:rsidR="00626DEF">
        <w:rPr>
          <w:rFonts w:asciiTheme="minorHAnsi" w:hAnsiTheme="minorHAnsi"/>
          <w:b w:val="0"/>
          <w:color w:val="1D824C" w:themeColor="accent1"/>
          <w:sz w:val="26"/>
          <w:szCs w:val="26"/>
        </w:rPr>
        <w:t xml:space="preserve">              </w:t>
      </w:r>
      <w:r w:rsidRPr="001A289E">
        <w:rPr>
          <w:rFonts w:asciiTheme="minorHAnsi" w:eastAsiaTheme="minorHAnsi" w:hAnsiTheme="minorHAnsi" w:cstheme="minorBidi"/>
          <w:b w:val="0"/>
          <w:caps w:val="0"/>
          <w:color w:val="595959" w:themeColor="text1" w:themeTint="A6"/>
          <w:sz w:val="22"/>
          <w:szCs w:val="22"/>
        </w:rPr>
        <w:t xml:space="preserve"> </w:t>
      </w:r>
      <w:r w:rsidR="00E622DB">
        <w:rPr>
          <w:rFonts w:asciiTheme="minorHAnsi" w:eastAsiaTheme="minorHAnsi" w:hAnsiTheme="minorHAnsi" w:cstheme="minorBidi"/>
          <w:b w:val="0"/>
          <w:caps w:val="0"/>
          <w:color w:val="595959" w:themeColor="text1" w:themeTint="A6"/>
          <w:sz w:val="22"/>
          <w:szCs w:val="22"/>
        </w:rPr>
        <w:t xml:space="preserve"> </w:t>
      </w:r>
      <w:r w:rsidRPr="002919B2" w:rsidR="002919B2">
        <w:rPr>
          <w:rFonts w:asciiTheme="minorHAnsi" w:eastAsiaTheme="minorHAnsi" w:hAnsiTheme="minorHAnsi" w:cstheme="minorBidi"/>
          <w:b w:val="0"/>
          <w:caps w:val="0"/>
          <w:color w:val="595959" w:themeColor="text1" w:themeTint="A6"/>
          <w:sz w:val="22"/>
          <w:szCs w:val="22"/>
        </w:rPr>
        <w:t>February 20, 1994</w:t>
      </w:r>
    </w:p>
    <w:p w:rsidR="001A289E" w:rsidRPr="001A289E" w:rsidP="001A289E" w14:paraId="6CE09615" w14:textId="79955DCD">
      <w:pPr>
        <w:pStyle w:val="Heading1"/>
        <w:rPr>
          <w:rFonts w:asciiTheme="minorHAnsi" w:hAnsiTheme="minorHAnsi"/>
          <w:b w:val="0"/>
          <w:color w:val="1D824C" w:themeColor="accent1"/>
          <w:sz w:val="26"/>
          <w:szCs w:val="26"/>
        </w:rPr>
      </w:pPr>
      <w:r w:rsidRPr="001A289E">
        <w:rPr>
          <w:rFonts w:asciiTheme="minorHAnsi" w:hAnsiTheme="minorHAnsi"/>
          <w:b w:val="0"/>
          <w:color w:val="1D824C" w:themeColor="accent1"/>
          <w:sz w:val="26"/>
          <w:szCs w:val="26"/>
        </w:rPr>
        <w:t xml:space="preserve">Permanent </w:t>
      </w:r>
      <w:r w:rsidRPr="001A289E" w:rsidR="00DA3109">
        <w:rPr>
          <w:rFonts w:asciiTheme="minorHAnsi" w:hAnsiTheme="minorHAnsi"/>
          <w:b w:val="0"/>
          <w:color w:val="1D824C" w:themeColor="accent1"/>
          <w:sz w:val="26"/>
          <w:szCs w:val="26"/>
        </w:rPr>
        <w:t>ADDRESS:</w:t>
      </w:r>
      <w:r>
        <w:rPr>
          <w:rFonts w:asciiTheme="minorHAnsi" w:hAnsiTheme="minorHAnsi"/>
          <w:b w:val="0"/>
          <w:color w:val="1D824C" w:themeColor="accent1"/>
          <w:sz w:val="26"/>
          <w:szCs w:val="26"/>
        </w:rPr>
        <w:t xml:space="preserve">  </w:t>
      </w:r>
      <w:r w:rsidRPr="002919B2" w:rsidR="002919B2">
        <w:rPr>
          <w:rFonts w:asciiTheme="minorHAnsi" w:eastAsiaTheme="minorHAnsi" w:hAnsiTheme="minorHAnsi" w:cstheme="minorBidi"/>
          <w:b w:val="0"/>
          <w:caps w:val="0"/>
          <w:color w:val="595959" w:themeColor="text1" w:themeTint="A6"/>
          <w:sz w:val="22"/>
          <w:szCs w:val="22"/>
        </w:rPr>
        <w:t>15/7 Vijay Nagar Kanpur</w:t>
      </w:r>
      <w:r w:rsidRPr="002919B2" w:rsidR="002919B2">
        <w:rPr>
          <w:rFonts w:asciiTheme="minorHAnsi" w:eastAsiaTheme="minorHAnsi" w:hAnsiTheme="minorHAnsi" w:cstheme="minorBidi"/>
          <w:b w:val="0"/>
          <w:caps w:val="0"/>
          <w:color w:val="595959" w:themeColor="text1" w:themeTint="A6"/>
          <w:sz w:val="22"/>
          <w:szCs w:val="22"/>
        </w:rPr>
        <w:t>,208005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5A1B10">
      <w:footerReference w:type="default" r:id="rId6"/>
      <w:headerReference w:type="first" r:id="rId7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14:paraId="71CC31E8" w14:textId="78B9FB4B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5653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36D54" w:rsidRPr="004E01EB" w:rsidP="005A1B10" w14:paraId="387BF18A" w14:textId="77777777">
    <w:pPr>
      <w:pStyle w:val="Header"/>
    </w:pPr>
    <w:r w:rsidRPr="004E01EB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align>center</wp:align>
              </wp:positionH>
              <mc:AlternateContent xmlns:mc="http://schemas.openxmlformats.org/markup-compatibility/2006">
                <mc:Choice xmlns:c14="http://schemas.microsoft.com/office/drawing/2007/8/2/chart" Requires="c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1740103</wp:posOffset>
                  </wp:positionV>
                </mc:Fallback>
              </mc:AlternateContent>
              <wp:extent cx="775335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>
                        <a:off x="0" y="0"/>
                        <a:ext cx="775335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id="Straight Connector 5" o:spid="_x0000_s2049" alt="Header dividing line" style="mso-position-horizontal:center;mso-position-horizontal-relative:page;mso-position-vertical-relative:page;mso-top-percent:173;mso-width-percent:1000;mso-width-relative:page;mso-wrap-distance-bottom:0;mso-wrap-distance-left:9pt;mso-wrap-distance-right:9pt;mso-wrap-distance-top:0;mso-wrap-style:square;position:absolute;visibility:visible;z-index:-251657216" from="0,0" to="612pt,0" strokecolor="#5a5a5a" strokeweight="0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>
    <w:nsid w:val="0BBE23FD"/>
    <w:multiLevelType w:val="hybridMultilevel"/>
    <w:tmpl w:val="60D2D5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C43237D"/>
    <w:multiLevelType w:val="hybridMultilevel"/>
    <w:tmpl w:val="3230C19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3C94CC3"/>
    <w:multiLevelType w:val="hybridMultilevel"/>
    <w:tmpl w:val="30709846"/>
    <w:lvl w:ilvl="0">
      <w:start w:val="0"/>
      <w:numFmt w:val="bullet"/>
      <w:lvlText w:val="•"/>
      <w:lvlJc w:val="left"/>
      <w:pPr>
        <w:ind w:left="100" w:hanging="188"/>
      </w:pPr>
      <w:rPr>
        <w:rFonts w:hint="default"/>
        <w:w w:val="14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8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6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4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8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6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188"/>
      </w:pPr>
      <w:rPr>
        <w:rFonts w:hint="default"/>
        <w:lang w:val="en-US" w:eastAsia="en-US" w:bidi="ar-SA"/>
      </w:rPr>
    </w:lvl>
  </w:abstractNum>
  <w:abstractNum w:abstractNumId="13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>
    <w:nsid w:val="1BB5253F"/>
    <w:multiLevelType w:val="hybridMultilevel"/>
    <w:tmpl w:val="1CCC17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ED04BB5"/>
    <w:multiLevelType w:val="hybridMultilevel"/>
    <w:tmpl w:val="4F002CF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08F4751"/>
    <w:multiLevelType w:val="hybridMultilevel"/>
    <w:tmpl w:val="699E3F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>
    <w:nsid w:val="33B32355"/>
    <w:multiLevelType w:val="hybridMultilevel"/>
    <w:tmpl w:val="7CC0787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95D6BE5"/>
    <w:multiLevelType w:val="hybridMultilevel"/>
    <w:tmpl w:val="E5768F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8691716"/>
    <w:multiLevelType w:val="hybridMultilevel"/>
    <w:tmpl w:val="9C666E8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>
    <w:nsid w:val="61402B5E"/>
    <w:multiLevelType w:val="hybridMultilevel"/>
    <w:tmpl w:val="C0F4F042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3">
    <w:nsid w:val="64776E2D"/>
    <w:multiLevelType w:val="hybridMultilevel"/>
    <w:tmpl w:val="13085F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9854F93"/>
    <w:multiLevelType w:val="hybridMultilevel"/>
    <w:tmpl w:val="B052CF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63403EC"/>
    <w:multiLevelType w:val="hybridMultilevel"/>
    <w:tmpl w:val="380230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790237A"/>
    <w:multiLevelType w:val="hybridMultilevel"/>
    <w:tmpl w:val="7424F5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3"/>
  </w:num>
  <w:num w:numId="6">
    <w:abstractNumId w:val="3"/>
  </w:num>
  <w:num w:numId="7">
    <w:abstractNumId w:val="17"/>
  </w:num>
  <w:num w:numId="8">
    <w:abstractNumId w:val="2"/>
  </w:num>
  <w:num w:numId="9">
    <w:abstractNumId w:val="21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1"/>
  </w:num>
  <w:num w:numId="15">
    <w:abstractNumId w:val="23"/>
  </w:num>
  <w:num w:numId="16">
    <w:abstractNumId w:val="24"/>
  </w:num>
  <w:num w:numId="17">
    <w:abstractNumId w:val="22"/>
  </w:num>
  <w:num w:numId="18">
    <w:abstractNumId w:val="18"/>
  </w:num>
  <w:num w:numId="19">
    <w:abstractNumId w:val="10"/>
  </w:num>
  <w:num w:numId="20">
    <w:abstractNumId w:val="14"/>
  </w:num>
  <w:num w:numId="21">
    <w:abstractNumId w:val="15"/>
  </w:num>
  <w:num w:numId="22">
    <w:abstractNumId w:val="16"/>
  </w:num>
  <w:num w:numId="23">
    <w:abstractNumId w:val="19"/>
  </w:num>
  <w:num w:numId="24">
    <w:abstractNumId w:val="20"/>
  </w:num>
  <w:num w:numId="25">
    <w:abstractNumId w:val="25"/>
  </w:num>
  <w:num w:numId="26">
    <w:abstractNumId w:val="26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731"/>
    <w:rsid w:val="000001EF"/>
    <w:rsid w:val="00001CDA"/>
    <w:rsid w:val="00007322"/>
    <w:rsid w:val="00007728"/>
    <w:rsid w:val="00024584"/>
    <w:rsid w:val="00024730"/>
    <w:rsid w:val="00030DEE"/>
    <w:rsid w:val="00033EED"/>
    <w:rsid w:val="00040B08"/>
    <w:rsid w:val="00041E4D"/>
    <w:rsid w:val="000506E0"/>
    <w:rsid w:val="00055E95"/>
    <w:rsid w:val="00057388"/>
    <w:rsid w:val="00062270"/>
    <w:rsid w:val="00063731"/>
    <w:rsid w:val="000638EB"/>
    <w:rsid w:val="000640A5"/>
    <w:rsid w:val="0007021F"/>
    <w:rsid w:val="00077BEC"/>
    <w:rsid w:val="0008066E"/>
    <w:rsid w:val="00084ED0"/>
    <w:rsid w:val="000A7366"/>
    <w:rsid w:val="000B2BA5"/>
    <w:rsid w:val="000B7D25"/>
    <w:rsid w:val="000E109A"/>
    <w:rsid w:val="000F2F8C"/>
    <w:rsid w:val="0010006E"/>
    <w:rsid w:val="001045A8"/>
    <w:rsid w:val="00106B25"/>
    <w:rsid w:val="00114A91"/>
    <w:rsid w:val="001204D2"/>
    <w:rsid w:val="00131E40"/>
    <w:rsid w:val="00132EE5"/>
    <w:rsid w:val="00140F46"/>
    <w:rsid w:val="001427E1"/>
    <w:rsid w:val="00144D02"/>
    <w:rsid w:val="0014556C"/>
    <w:rsid w:val="00163668"/>
    <w:rsid w:val="001666CF"/>
    <w:rsid w:val="00171566"/>
    <w:rsid w:val="00174676"/>
    <w:rsid w:val="001755A8"/>
    <w:rsid w:val="00184014"/>
    <w:rsid w:val="00192008"/>
    <w:rsid w:val="00197C06"/>
    <w:rsid w:val="001A0D51"/>
    <w:rsid w:val="001A289E"/>
    <w:rsid w:val="001A74F5"/>
    <w:rsid w:val="001C0E68"/>
    <w:rsid w:val="001C1AFD"/>
    <w:rsid w:val="001C27E1"/>
    <w:rsid w:val="001C4B6F"/>
    <w:rsid w:val="001D0BF1"/>
    <w:rsid w:val="001D6C26"/>
    <w:rsid w:val="001E3120"/>
    <w:rsid w:val="001E7E0C"/>
    <w:rsid w:val="001F0BB0"/>
    <w:rsid w:val="001F3558"/>
    <w:rsid w:val="001F4E6D"/>
    <w:rsid w:val="001F6140"/>
    <w:rsid w:val="00203573"/>
    <w:rsid w:val="0020566F"/>
    <w:rsid w:val="0020597D"/>
    <w:rsid w:val="00213B4C"/>
    <w:rsid w:val="002203AE"/>
    <w:rsid w:val="002253B0"/>
    <w:rsid w:val="0022552E"/>
    <w:rsid w:val="002321DD"/>
    <w:rsid w:val="00236D54"/>
    <w:rsid w:val="0024027A"/>
    <w:rsid w:val="00241D8C"/>
    <w:rsid w:val="00241FDB"/>
    <w:rsid w:val="0024720C"/>
    <w:rsid w:val="002617AE"/>
    <w:rsid w:val="002638D0"/>
    <w:rsid w:val="002647D3"/>
    <w:rsid w:val="00275EAE"/>
    <w:rsid w:val="00275EB5"/>
    <w:rsid w:val="002919B2"/>
    <w:rsid w:val="00294998"/>
    <w:rsid w:val="002974E1"/>
    <w:rsid w:val="00297F18"/>
    <w:rsid w:val="002A1945"/>
    <w:rsid w:val="002A568E"/>
    <w:rsid w:val="002A75D9"/>
    <w:rsid w:val="002A7E06"/>
    <w:rsid w:val="002B2958"/>
    <w:rsid w:val="002B3FC8"/>
    <w:rsid w:val="002C1687"/>
    <w:rsid w:val="002C19C5"/>
    <w:rsid w:val="002C32D2"/>
    <w:rsid w:val="002C6DC7"/>
    <w:rsid w:val="002D23C5"/>
    <w:rsid w:val="002D6137"/>
    <w:rsid w:val="002E7E61"/>
    <w:rsid w:val="002F05E5"/>
    <w:rsid w:val="002F254D"/>
    <w:rsid w:val="002F30E4"/>
    <w:rsid w:val="002F395E"/>
    <w:rsid w:val="002F7D99"/>
    <w:rsid w:val="00301CF8"/>
    <w:rsid w:val="00307140"/>
    <w:rsid w:val="00314716"/>
    <w:rsid w:val="00316DFF"/>
    <w:rsid w:val="00325B57"/>
    <w:rsid w:val="00336056"/>
    <w:rsid w:val="003406FF"/>
    <w:rsid w:val="00347149"/>
    <w:rsid w:val="003544E1"/>
    <w:rsid w:val="003558CC"/>
    <w:rsid w:val="00365FFD"/>
    <w:rsid w:val="00366398"/>
    <w:rsid w:val="00370804"/>
    <w:rsid w:val="0037602B"/>
    <w:rsid w:val="003766D4"/>
    <w:rsid w:val="0039377A"/>
    <w:rsid w:val="003A0632"/>
    <w:rsid w:val="003A30E5"/>
    <w:rsid w:val="003A6ADF"/>
    <w:rsid w:val="003B5928"/>
    <w:rsid w:val="003D2085"/>
    <w:rsid w:val="003D380F"/>
    <w:rsid w:val="003E160D"/>
    <w:rsid w:val="003E3C6C"/>
    <w:rsid w:val="003F1D5F"/>
    <w:rsid w:val="004020C0"/>
    <w:rsid w:val="00403EC2"/>
    <w:rsid w:val="00405128"/>
    <w:rsid w:val="00406CFF"/>
    <w:rsid w:val="00416B25"/>
    <w:rsid w:val="00416D4E"/>
    <w:rsid w:val="00420592"/>
    <w:rsid w:val="00422532"/>
    <w:rsid w:val="004319E0"/>
    <w:rsid w:val="00437E8C"/>
    <w:rsid w:val="00440225"/>
    <w:rsid w:val="00457014"/>
    <w:rsid w:val="00467307"/>
    <w:rsid w:val="004726BC"/>
    <w:rsid w:val="00473A19"/>
    <w:rsid w:val="00474105"/>
    <w:rsid w:val="00477087"/>
    <w:rsid w:val="00477AEB"/>
    <w:rsid w:val="00480E6E"/>
    <w:rsid w:val="00486277"/>
    <w:rsid w:val="00491FE0"/>
    <w:rsid w:val="00494CF6"/>
    <w:rsid w:val="00495F8D"/>
    <w:rsid w:val="004A1FAE"/>
    <w:rsid w:val="004A32FF"/>
    <w:rsid w:val="004A6653"/>
    <w:rsid w:val="004B06EB"/>
    <w:rsid w:val="004B6AD0"/>
    <w:rsid w:val="004B7BC0"/>
    <w:rsid w:val="004C2D5D"/>
    <w:rsid w:val="004C33E1"/>
    <w:rsid w:val="004D6141"/>
    <w:rsid w:val="004E01EB"/>
    <w:rsid w:val="004E2794"/>
    <w:rsid w:val="004E5E46"/>
    <w:rsid w:val="004F3B38"/>
    <w:rsid w:val="00500C87"/>
    <w:rsid w:val="0050224C"/>
    <w:rsid w:val="00503272"/>
    <w:rsid w:val="00510392"/>
    <w:rsid w:val="00513E2A"/>
    <w:rsid w:val="00517EA1"/>
    <w:rsid w:val="00522337"/>
    <w:rsid w:val="005329DD"/>
    <w:rsid w:val="0054254A"/>
    <w:rsid w:val="00543753"/>
    <w:rsid w:val="00545653"/>
    <w:rsid w:val="00566A35"/>
    <w:rsid w:val="0056701E"/>
    <w:rsid w:val="005740D7"/>
    <w:rsid w:val="00590179"/>
    <w:rsid w:val="00592818"/>
    <w:rsid w:val="00597722"/>
    <w:rsid w:val="005A0F26"/>
    <w:rsid w:val="005A1B10"/>
    <w:rsid w:val="005A6850"/>
    <w:rsid w:val="005B1B1B"/>
    <w:rsid w:val="005B7ABA"/>
    <w:rsid w:val="005C06B8"/>
    <w:rsid w:val="005C5932"/>
    <w:rsid w:val="005D3CA7"/>
    <w:rsid w:val="005D4CC1"/>
    <w:rsid w:val="005F3179"/>
    <w:rsid w:val="005F4B91"/>
    <w:rsid w:val="005F55D2"/>
    <w:rsid w:val="005F5DF7"/>
    <w:rsid w:val="0060610A"/>
    <w:rsid w:val="00606F3D"/>
    <w:rsid w:val="006077D7"/>
    <w:rsid w:val="00613DF9"/>
    <w:rsid w:val="006140F2"/>
    <w:rsid w:val="0062312F"/>
    <w:rsid w:val="00625F2C"/>
    <w:rsid w:val="00626DEF"/>
    <w:rsid w:val="0066134A"/>
    <w:rsid w:val="006617EE"/>
    <w:rsid w:val="006618E9"/>
    <w:rsid w:val="00676A6C"/>
    <w:rsid w:val="0068194B"/>
    <w:rsid w:val="0069246A"/>
    <w:rsid w:val="00692703"/>
    <w:rsid w:val="00695086"/>
    <w:rsid w:val="0069561E"/>
    <w:rsid w:val="006A1962"/>
    <w:rsid w:val="006B5D48"/>
    <w:rsid w:val="006B7D7B"/>
    <w:rsid w:val="006C1A5E"/>
    <w:rsid w:val="006D25C4"/>
    <w:rsid w:val="006D2E99"/>
    <w:rsid w:val="006D782D"/>
    <w:rsid w:val="006E0668"/>
    <w:rsid w:val="006E0EB9"/>
    <w:rsid w:val="006E1507"/>
    <w:rsid w:val="00700DDC"/>
    <w:rsid w:val="00711F5D"/>
    <w:rsid w:val="00712D8B"/>
    <w:rsid w:val="007273B7"/>
    <w:rsid w:val="00733E0A"/>
    <w:rsid w:val="00733E7E"/>
    <w:rsid w:val="0074403D"/>
    <w:rsid w:val="00746D44"/>
    <w:rsid w:val="007538DC"/>
    <w:rsid w:val="00757803"/>
    <w:rsid w:val="00764150"/>
    <w:rsid w:val="0078315E"/>
    <w:rsid w:val="0079206B"/>
    <w:rsid w:val="00796076"/>
    <w:rsid w:val="007A68FC"/>
    <w:rsid w:val="007C0566"/>
    <w:rsid w:val="007C5CAB"/>
    <w:rsid w:val="007C606B"/>
    <w:rsid w:val="007C782C"/>
    <w:rsid w:val="007D1661"/>
    <w:rsid w:val="007D71B7"/>
    <w:rsid w:val="007E6A61"/>
    <w:rsid w:val="007F2014"/>
    <w:rsid w:val="007F6174"/>
    <w:rsid w:val="00801140"/>
    <w:rsid w:val="00803404"/>
    <w:rsid w:val="008136CA"/>
    <w:rsid w:val="00832212"/>
    <w:rsid w:val="00834955"/>
    <w:rsid w:val="00837087"/>
    <w:rsid w:val="0084038D"/>
    <w:rsid w:val="00855B59"/>
    <w:rsid w:val="00860461"/>
    <w:rsid w:val="0086487C"/>
    <w:rsid w:val="00870B20"/>
    <w:rsid w:val="00871431"/>
    <w:rsid w:val="008829F8"/>
    <w:rsid w:val="00885897"/>
    <w:rsid w:val="008879ED"/>
    <w:rsid w:val="00895FB8"/>
    <w:rsid w:val="008A6538"/>
    <w:rsid w:val="008A7BF8"/>
    <w:rsid w:val="008A7DB8"/>
    <w:rsid w:val="008C1B68"/>
    <w:rsid w:val="008C7056"/>
    <w:rsid w:val="008E4DCC"/>
    <w:rsid w:val="008F0F99"/>
    <w:rsid w:val="008F3B14"/>
    <w:rsid w:val="00901899"/>
    <w:rsid w:val="00902130"/>
    <w:rsid w:val="0090344B"/>
    <w:rsid w:val="00905715"/>
    <w:rsid w:val="0091321E"/>
    <w:rsid w:val="00913946"/>
    <w:rsid w:val="0092726B"/>
    <w:rsid w:val="00930D00"/>
    <w:rsid w:val="00932D10"/>
    <w:rsid w:val="009361BA"/>
    <w:rsid w:val="00944F78"/>
    <w:rsid w:val="009510E7"/>
    <w:rsid w:val="00952C89"/>
    <w:rsid w:val="009571D8"/>
    <w:rsid w:val="009650EA"/>
    <w:rsid w:val="00972A61"/>
    <w:rsid w:val="0097790C"/>
    <w:rsid w:val="0098506E"/>
    <w:rsid w:val="0098784C"/>
    <w:rsid w:val="00991CE8"/>
    <w:rsid w:val="0099319D"/>
    <w:rsid w:val="009A44CE"/>
    <w:rsid w:val="009B43FE"/>
    <w:rsid w:val="009C2A69"/>
    <w:rsid w:val="009C4DFC"/>
    <w:rsid w:val="009C6D07"/>
    <w:rsid w:val="009C7FC3"/>
    <w:rsid w:val="009D44F8"/>
    <w:rsid w:val="009E3160"/>
    <w:rsid w:val="009F0294"/>
    <w:rsid w:val="009F220C"/>
    <w:rsid w:val="009F3B05"/>
    <w:rsid w:val="009F3BC5"/>
    <w:rsid w:val="009F4625"/>
    <w:rsid w:val="009F4931"/>
    <w:rsid w:val="00A10F3E"/>
    <w:rsid w:val="00A14534"/>
    <w:rsid w:val="00A14662"/>
    <w:rsid w:val="00A16DAA"/>
    <w:rsid w:val="00A24162"/>
    <w:rsid w:val="00A25023"/>
    <w:rsid w:val="00A270EA"/>
    <w:rsid w:val="00A30912"/>
    <w:rsid w:val="00A30C48"/>
    <w:rsid w:val="00A314FD"/>
    <w:rsid w:val="00A34BA2"/>
    <w:rsid w:val="00A36F27"/>
    <w:rsid w:val="00A42E32"/>
    <w:rsid w:val="00A44FB0"/>
    <w:rsid w:val="00A46E63"/>
    <w:rsid w:val="00A51DC5"/>
    <w:rsid w:val="00A53DE1"/>
    <w:rsid w:val="00A615E1"/>
    <w:rsid w:val="00A62DE5"/>
    <w:rsid w:val="00A74684"/>
    <w:rsid w:val="00A755E8"/>
    <w:rsid w:val="00A857A3"/>
    <w:rsid w:val="00A86400"/>
    <w:rsid w:val="00A93A5D"/>
    <w:rsid w:val="00AB32F8"/>
    <w:rsid w:val="00AB5494"/>
    <w:rsid w:val="00AB60A5"/>
    <w:rsid w:val="00AB610B"/>
    <w:rsid w:val="00AC0A72"/>
    <w:rsid w:val="00AD31DD"/>
    <w:rsid w:val="00AD360E"/>
    <w:rsid w:val="00AD40FB"/>
    <w:rsid w:val="00AD4414"/>
    <w:rsid w:val="00AD782D"/>
    <w:rsid w:val="00AE0A4D"/>
    <w:rsid w:val="00AE21A8"/>
    <w:rsid w:val="00AE7650"/>
    <w:rsid w:val="00B0121B"/>
    <w:rsid w:val="00B10EBE"/>
    <w:rsid w:val="00B236F1"/>
    <w:rsid w:val="00B26EB0"/>
    <w:rsid w:val="00B331E3"/>
    <w:rsid w:val="00B47063"/>
    <w:rsid w:val="00B50F99"/>
    <w:rsid w:val="00B51D1B"/>
    <w:rsid w:val="00B540F4"/>
    <w:rsid w:val="00B54B3D"/>
    <w:rsid w:val="00B54C01"/>
    <w:rsid w:val="00B60FD0"/>
    <w:rsid w:val="00B622DF"/>
    <w:rsid w:val="00B6332A"/>
    <w:rsid w:val="00B77802"/>
    <w:rsid w:val="00B81760"/>
    <w:rsid w:val="00B8494C"/>
    <w:rsid w:val="00BA01BF"/>
    <w:rsid w:val="00BA1546"/>
    <w:rsid w:val="00BA1BF9"/>
    <w:rsid w:val="00BB4E51"/>
    <w:rsid w:val="00BB742C"/>
    <w:rsid w:val="00BD431F"/>
    <w:rsid w:val="00BE423E"/>
    <w:rsid w:val="00BF61AC"/>
    <w:rsid w:val="00BF6E31"/>
    <w:rsid w:val="00C14CD5"/>
    <w:rsid w:val="00C27B05"/>
    <w:rsid w:val="00C32245"/>
    <w:rsid w:val="00C46126"/>
    <w:rsid w:val="00C47FA6"/>
    <w:rsid w:val="00C5389B"/>
    <w:rsid w:val="00C57FC6"/>
    <w:rsid w:val="00C63D10"/>
    <w:rsid w:val="00C66A7D"/>
    <w:rsid w:val="00C66F37"/>
    <w:rsid w:val="00C70EE7"/>
    <w:rsid w:val="00C779DA"/>
    <w:rsid w:val="00C814F7"/>
    <w:rsid w:val="00CA011F"/>
    <w:rsid w:val="00CA4B4D"/>
    <w:rsid w:val="00CB1669"/>
    <w:rsid w:val="00CB35C3"/>
    <w:rsid w:val="00CC5DBF"/>
    <w:rsid w:val="00CD1F80"/>
    <w:rsid w:val="00CD2E9D"/>
    <w:rsid w:val="00CD323D"/>
    <w:rsid w:val="00CE4030"/>
    <w:rsid w:val="00CE64B3"/>
    <w:rsid w:val="00CF1A49"/>
    <w:rsid w:val="00CF7342"/>
    <w:rsid w:val="00D0630C"/>
    <w:rsid w:val="00D20F22"/>
    <w:rsid w:val="00D243A9"/>
    <w:rsid w:val="00D26CA6"/>
    <w:rsid w:val="00D305E5"/>
    <w:rsid w:val="00D37CD3"/>
    <w:rsid w:val="00D66A52"/>
    <w:rsid w:val="00D66EFA"/>
    <w:rsid w:val="00D72A2D"/>
    <w:rsid w:val="00D920B2"/>
    <w:rsid w:val="00D9521A"/>
    <w:rsid w:val="00DA3109"/>
    <w:rsid w:val="00DA3914"/>
    <w:rsid w:val="00DA59AA"/>
    <w:rsid w:val="00DB6915"/>
    <w:rsid w:val="00DB7E1E"/>
    <w:rsid w:val="00DC1B78"/>
    <w:rsid w:val="00DC2493"/>
    <w:rsid w:val="00DC2A2F"/>
    <w:rsid w:val="00DC600B"/>
    <w:rsid w:val="00DD1301"/>
    <w:rsid w:val="00DD4876"/>
    <w:rsid w:val="00DD5175"/>
    <w:rsid w:val="00DE0FAA"/>
    <w:rsid w:val="00DE136D"/>
    <w:rsid w:val="00DE4664"/>
    <w:rsid w:val="00DE52A7"/>
    <w:rsid w:val="00DE5558"/>
    <w:rsid w:val="00DE6534"/>
    <w:rsid w:val="00DF307B"/>
    <w:rsid w:val="00DF4D6C"/>
    <w:rsid w:val="00E01923"/>
    <w:rsid w:val="00E0377D"/>
    <w:rsid w:val="00E1132D"/>
    <w:rsid w:val="00E14498"/>
    <w:rsid w:val="00E2397A"/>
    <w:rsid w:val="00E254DB"/>
    <w:rsid w:val="00E300FC"/>
    <w:rsid w:val="00E34F98"/>
    <w:rsid w:val="00E35A57"/>
    <w:rsid w:val="00E362DB"/>
    <w:rsid w:val="00E424D8"/>
    <w:rsid w:val="00E4688D"/>
    <w:rsid w:val="00E544EE"/>
    <w:rsid w:val="00E5632B"/>
    <w:rsid w:val="00E622DB"/>
    <w:rsid w:val="00E64524"/>
    <w:rsid w:val="00E70240"/>
    <w:rsid w:val="00E71E6B"/>
    <w:rsid w:val="00E81CC5"/>
    <w:rsid w:val="00E85A87"/>
    <w:rsid w:val="00E85B4A"/>
    <w:rsid w:val="00E870F8"/>
    <w:rsid w:val="00E9016A"/>
    <w:rsid w:val="00E9528E"/>
    <w:rsid w:val="00EA005B"/>
    <w:rsid w:val="00EA5099"/>
    <w:rsid w:val="00EC1351"/>
    <w:rsid w:val="00EC4CBF"/>
    <w:rsid w:val="00ED1F89"/>
    <w:rsid w:val="00EE2CA8"/>
    <w:rsid w:val="00EE4CCC"/>
    <w:rsid w:val="00EE6EE1"/>
    <w:rsid w:val="00EF17E8"/>
    <w:rsid w:val="00EF51D9"/>
    <w:rsid w:val="00F130DD"/>
    <w:rsid w:val="00F24884"/>
    <w:rsid w:val="00F37B0B"/>
    <w:rsid w:val="00F476C4"/>
    <w:rsid w:val="00F61DF9"/>
    <w:rsid w:val="00F67313"/>
    <w:rsid w:val="00F7519E"/>
    <w:rsid w:val="00F81960"/>
    <w:rsid w:val="00F860DF"/>
    <w:rsid w:val="00F86DF1"/>
    <w:rsid w:val="00F8769D"/>
    <w:rsid w:val="00F9350C"/>
    <w:rsid w:val="00F94EB5"/>
    <w:rsid w:val="00F9624D"/>
    <w:rsid w:val="00FB31C1"/>
    <w:rsid w:val="00FB34BB"/>
    <w:rsid w:val="00FB58F2"/>
    <w:rsid w:val="00FC6AEA"/>
    <w:rsid w:val="00FD11CF"/>
    <w:rsid w:val="00FD3D13"/>
    <w:rsid w:val="00FE55A2"/>
    <w:rsid w:val="00FF44C3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37FA2D4-B63F-4793-BFCD-25187C4BD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1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aliases w:val="Alpha List Paragraph,Bullet 1,Bullet List,Equipment,Figure_name,List - bullets,List Paragraph Char Char,List Paragraph Char Char Char,List Paragraph1,List Paragraph11,List_TIS,Numbered Indented Text,Ref,Use Case List Paragraph Char,b1,lp1"/>
    <w:basedOn w:val="Normal"/>
    <w:link w:val="ListParagraphChar"/>
    <w:uiPriority w:val="1"/>
    <w:unhideWhenUsed/>
    <w:qFormat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customStyle="1" w:styleId="ListParagraphChar">
    <w:name w:val="List Paragraph Char"/>
    <w:aliases w:val="Alpha List Paragraph Char,Bullet 1 Char,Bullet List Char,Equipment Char,Figure_name Char,List Paragraph Char Char Char Char,List Paragraph Char Char Char1,List Paragraph1 Char,Numbered Indented Text Char,Ref Char,b1 Char,lp1 Char"/>
    <w:basedOn w:val="DefaultParagraphFont"/>
    <w:link w:val="ListParagraph"/>
    <w:uiPriority w:val="34"/>
    <w:qFormat/>
    <w:locked/>
    <w:rsid w:val="00676A6C"/>
  </w:style>
  <w:style w:type="character" w:customStyle="1" w:styleId="UnresolvedMention">
    <w:name w:val="Unresolved Mention"/>
    <w:basedOn w:val="DefaultParagraphFont"/>
    <w:uiPriority w:val="99"/>
    <w:semiHidden/>
    <w:unhideWhenUsed/>
    <w:rsid w:val="00BA01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www.linkedin.com/in/shalu-jha-ab612aa6" TargetMode="External" /><Relationship Id="rId5" Type="http://schemas.openxmlformats.org/officeDocument/2006/relationships/image" Target="https://rdxfootmark.naukri.com/v2/track/openCv?trackingInfo=fa659b14cf7de88532ab45143e87883a134f530e18705c4458440321091b5b58120914031741505e0a4356014b4450530401195c1333471b1b1114445f5a0b5048011503504e1c180c571833471b1b061645595a0d535601514841481f0f2b561358191b195115495d0c00584e4209430247460c590858184508105042445b0c0f054e4108120211474a411b1213471b1b1117425c540852421b0a14115c6&amp;docType=docx" TargetMode="External" /><Relationship Id="rId6" Type="http://schemas.openxmlformats.org/officeDocument/2006/relationships/footer" Target="footer1.xml" /><Relationship Id="rId7" Type="http://schemas.openxmlformats.org/officeDocument/2006/relationships/header" Target="header1.xml" /><Relationship Id="rId8" Type="http://schemas.openxmlformats.org/officeDocument/2006/relationships/glossaryDocument" Target="glossary/document.xml" /><Relationship Id="rId9" Type="http://schemas.openxmlformats.org/officeDocument/2006/relationships/theme" Target="theme/theme1.xml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Ankit\AppData\Local\Microsoft\Office\16.0\DTS\en-US%7BC9143618-B740-44E2-A719-C7EA4CCB2E4C%7D\%7BCEC6F91C-ED2D-49E3-8947-4A6BD99568BE%7Dtf16402488_win32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8C79F55F6D3745AC817BCE4B9D81F4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872810-1930-4394-BC04-3DE94B264D0B}"/>
      </w:docPartPr>
      <w:docPartBody>
        <w:p w:rsidR="00AC0A72">
          <w:pPr>
            <w:pStyle w:val="8C79F55F6D3745AC817BCE4B9D81F45E"/>
          </w:pPr>
          <w:r w:rsidRPr="00CF1A49">
            <w:t>Experience</w:t>
          </w:r>
        </w:p>
      </w:docPartBody>
    </w:docPart>
    <w:docPart>
      <w:docPartPr>
        <w:name w:val="F4ABBFB9ED554687BD5E487FDA7889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21B439-C738-4543-9470-1A7DEA1EB34B}"/>
      </w:docPartPr>
      <w:docPartBody>
        <w:p w:rsidR="00AC0A72">
          <w:pPr>
            <w:pStyle w:val="F4ABBFB9ED554687BD5E487FDA7889A2"/>
          </w:pPr>
          <w:r w:rsidRPr="00CF1A49">
            <w:t>Education</w:t>
          </w:r>
        </w:p>
      </w:docPartBody>
    </w:docPart>
    <w:docPart>
      <w:docPartPr>
        <w:name w:val="C863BB02CB874C25B6F90FCCAC8025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E0936A-B755-4B06-8177-2D83AFEF4F95}"/>
      </w:docPartPr>
      <w:docPartBody>
        <w:p w:rsidR="00902130" w:rsidP="009C2A69">
          <w:pPr>
            <w:pStyle w:val="C863BB02CB874C25B6F90FCCAC802546"/>
          </w:pPr>
          <w:r w:rsidRPr="00CF1A49">
            <w:t>LinkedIn Profile</w:t>
          </w:r>
        </w:p>
      </w:docPartBody>
    </w:docPart>
    <w:docPart>
      <w:docPartPr>
        <w:name w:val="4769F9DB2BD944E88ABD8E2153613E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2A8A8B-17F1-47AE-8EAC-6C2F7CF22568}"/>
      </w:docPartPr>
      <w:docPartBody>
        <w:p w:rsidR="00902130" w:rsidP="009C2A69">
          <w:pPr>
            <w:pStyle w:val="4769F9DB2BD944E88ABD8E2153613E5F"/>
          </w:pPr>
          <w:r w:rsidRPr="00CF1A49">
            <w:t>Email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CFA"/>
    <w:rsid w:val="00100388"/>
    <w:rsid w:val="00105F29"/>
    <w:rsid w:val="00207CF2"/>
    <w:rsid w:val="00215C93"/>
    <w:rsid w:val="002E6CFA"/>
    <w:rsid w:val="003B655B"/>
    <w:rsid w:val="00450ECC"/>
    <w:rsid w:val="004F29E6"/>
    <w:rsid w:val="00500F67"/>
    <w:rsid w:val="00610ED6"/>
    <w:rsid w:val="00710FAE"/>
    <w:rsid w:val="007535F5"/>
    <w:rsid w:val="007B11F2"/>
    <w:rsid w:val="007B506B"/>
    <w:rsid w:val="007E48DD"/>
    <w:rsid w:val="00814788"/>
    <w:rsid w:val="008562A4"/>
    <w:rsid w:val="00902130"/>
    <w:rsid w:val="00954E26"/>
    <w:rsid w:val="0096302A"/>
    <w:rsid w:val="009C2A69"/>
    <w:rsid w:val="00AC0A72"/>
    <w:rsid w:val="00AD0E59"/>
    <w:rsid w:val="00B511B9"/>
    <w:rsid w:val="00BA1C6B"/>
    <w:rsid w:val="00BD2E02"/>
    <w:rsid w:val="00BE2876"/>
    <w:rsid w:val="00CA3A62"/>
    <w:rsid w:val="00CC7BA3"/>
    <w:rsid w:val="00D77A43"/>
    <w:rsid w:val="00F13C18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259D6FF04944891B6579E0413770E3D">
    <w:name w:val="0259D6FF04944891B6579E0413770E3D"/>
    <w:rsid w:val="009C2A69"/>
    <w:rPr>
      <w:lang w:val="en-IN" w:eastAsia="en-IN"/>
    </w:rPr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13B5EBD87E5D448EA35AB2307ACC0D82">
    <w:name w:val="13B5EBD87E5D448EA35AB2307ACC0D82"/>
    <w:rsid w:val="009C2A69"/>
    <w:rPr>
      <w:lang w:val="en-IN" w:eastAsia="en-IN"/>
    </w:rPr>
  </w:style>
  <w:style w:type="paragraph" w:customStyle="1" w:styleId="0723D1BB5F1A426CB98706FB1167CB45">
    <w:name w:val="0723D1BB5F1A426CB98706FB1167CB45"/>
    <w:rsid w:val="009C2A69"/>
    <w:rPr>
      <w:lang w:val="en-IN" w:eastAsia="en-IN"/>
    </w:rPr>
  </w:style>
  <w:style w:type="paragraph" w:customStyle="1" w:styleId="C863BB02CB874C25B6F90FCCAC802546">
    <w:name w:val="C863BB02CB874C25B6F90FCCAC802546"/>
    <w:rsid w:val="009C2A69"/>
    <w:rPr>
      <w:lang w:val="en-IN" w:eastAsia="en-IN"/>
    </w:rPr>
  </w:style>
  <w:style w:type="paragraph" w:customStyle="1" w:styleId="4769F9DB2BD944E88ABD8E2153613E5F">
    <w:name w:val="4769F9DB2BD944E88ABD8E2153613E5F"/>
    <w:rsid w:val="009C2A69"/>
    <w:rPr>
      <w:lang w:val="en-IN" w:eastAsia="en-IN"/>
    </w:rPr>
  </w:style>
  <w:style w:type="paragraph" w:customStyle="1" w:styleId="4B65FF8C27A140359842324CE594FCA6">
    <w:name w:val="4B65FF8C27A140359842324CE594FCA6"/>
  </w:style>
  <w:style w:type="paragraph" w:customStyle="1" w:styleId="8C79F55F6D3745AC817BCE4B9D81F45E">
    <w:name w:val="8C79F55F6D3745AC817BCE4B9D81F45E"/>
  </w:style>
  <w:style w:type="character" w:styleId="SubtleReference">
    <w:name w:val="Subtle Reference"/>
    <w:basedOn w:val="DefaultParagraphFont"/>
    <w:uiPriority w:val="10"/>
    <w:qFormat/>
    <w:rsid w:val="002E6CFA"/>
    <w:rPr>
      <w:b/>
      <w:caps w:val="0"/>
      <w:smallCaps/>
      <w:color w:val="595959" w:themeColor="text1" w:themeTint="A6"/>
    </w:rPr>
  </w:style>
  <w:style w:type="paragraph" w:customStyle="1" w:styleId="F4ABBFB9ED554687BD5E487FDA7889A2">
    <w:name w:val="F4ABBFB9ED554687BD5E487FDA7889A2"/>
  </w:style>
  <w:style w:type="paragraph" w:customStyle="1" w:styleId="25D4538DCA214CC3B9729559E864BA2D">
    <w:name w:val="25D4538DCA214CC3B9729559E864BA2D"/>
    <w:rsid w:val="0096302A"/>
  </w:style>
  <w:style w:type="paragraph" w:customStyle="1" w:styleId="843D4E7EEF544B7E893987CA95330EBC">
    <w:name w:val="843D4E7EEF544B7E893987CA95330EBC"/>
    <w:rsid w:val="009630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{CEC6F91C-ED2D-49E3-8947-4A6BD99568BE}tf16402488_win32</Template>
  <TotalTime>131</TotalTime>
  <Pages>4</Pages>
  <Words>922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tomar</dc:creator>
  <cp:lastModifiedBy>admin</cp:lastModifiedBy>
  <cp:revision>13</cp:revision>
  <dcterms:created xsi:type="dcterms:W3CDTF">2021-12-25T05:29:00Z</dcterms:created>
  <dcterms:modified xsi:type="dcterms:W3CDTF">2023-09-26T07:44:00Z</dcterms:modified>
</cp:coreProperties>
</file>